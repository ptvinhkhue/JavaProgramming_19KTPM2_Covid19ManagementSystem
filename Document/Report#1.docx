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C641A" w14:textId="6A127C5F" w:rsidR="00D077E9" w:rsidRDefault="004871C7" w:rsidP="00D70D02">
      <w:r>
        <w:rPr>
          <w:noProof/>
        </w:rPr>
        <w:drawing>
          <wp:anchor distT="0" distB="0" distL="114300" distR="114300" simplePos="0" relativeHeight="251652090" behindDoc="1" locked="0" layoutInCell="1" allowOverlap="1" wp14:anchorId="5F8804F5" wp14:editId="516D7C46">
            <wp:simplePos x="0" y="0"/>
            <wp:positionH relativeFrom="page">
              <wp:align>left</wp:align>
            </wp:positionH>
            <wp:positionV relativeFrom="page">
              <wp:align>top</wp:align>
            </wp:positionV>
            <wp:extent cx="14707094" cy="98044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14707094" cy="9804400"/>
                    </a:xfrm>
                    <a:prstGeom prst="rect">
                      <a:avLst/>
                    </a:prstGeom>
                  </pic:spPr>
                </pic:pic>
              </a:graphicData>
            </a:graphic>
            <wp14:sizeRelH relativeFrom="margin">
              <wp14:pctWidth>0</wp14:pctWidth>
            </wp14:sizeRelH>
            <wp14:sizeRelV relativeFrom="margin">
              <wp14:pctHeight>0</wp14:pctHeight>
            </wp14:sizeRelV>
          </wp:anchor>
        </w:drawing>
      </w:r>
      <w:r w:rsidR="00637C6C">
        <w:rPr>
          <w:noProof/>
        </w:rPr>
        <mc:AlternateContent>
          <mc:Choice Requires="wps">
            <w:drawing>
              <wp:anchor distT="0" distB="0" distL="114300" distR="114300" simplePos="0" relativeHeight="251653115" behindDoc="1" locked="0" layoutInCell="1" allowOverlap="1" wp14:anchorId="785E5FA2" wp14:editId="3DF27CBC">
                <wp:simplePos x="0" y="0"/>
                <wp:positionH relativeFrom="page">
                  <wp:align>right</wp:align>
                </wp:positionH>
                <wp:positionV relativeFrom="paragraph">
                  <wp:posOffset>-927735</wp:posOffset>
                </wp:positionV>
                <wp:extent cx="7760516" cy="6759484"/>
                <wp:effectExtent l="0" t="0" r="0" b="3810"/>
                <wp:wrapNone/>
                <wp:docPr id="4" name="Rectangle 4"/>
                <wp:cNvGraphicFramePr/>
                <a:graphic xmlns:a="http://schemas.openxmlformats.org/drawingml/2006/main">
                  <a:graphicData uri="http://schemas.microsoft.com/office/word/2010/wordprocessingShape">
                    <wps:wsp>
                      <wps:cNvSpPr/>
                      <wps:spPr>
                        <a:xfrm>
                          <a:off x="0" y="0"/>
                          <a:ext cx="7760516" cy="6759484"/>
                        </a:xfrm>
                        <a:prstGeom prst="rect">
                          <a:avLst/>
                        </a:prstGeom>
                        <a:gradFill flip="none" rotWithShape="1">
                          <a:gsLst>
                            <a:gs pos="100000">
                              <a:schemeClr val="accent5">
                                <a:lumMod val="10000"/>
                                <a:alpha val="70000"/>
                              </a:schemeClr>
                            </a:gs>
                            <a:gs pos="0">
                              <a:schemeClr val="accent5">
                                <a:lumMod val="10000"/>
                                <a:alpha val="30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18628" id="Rectangle 4" o:spid="_x0000_s1026" style="position:absolute;margin-left:559.85pt;margin-top:-73.05pt;width:611.05pt;height:532.25pt;z-index:-2516633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" fillcolor="#281600 [328]" stroked="f" strokeweight="2pt">
                <v:fill opacity="19660f" color2="#281600 [328]" o:opacity2="45875f" rotate="t" angle="45" focus="100%" type="gradient"/>
                <w10:wrap anchorx="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3B1D3E" w14:textId="77777777" w:rsidTr="00D077E9">
        <w:trPr>
          <w:trHeight w:val="1894"/>
        </w:trPr>
        <w:tc>
          <w:tcPr>
            <w:tcW w:w="5580" w:type="dxa"/>
            <w:tcBorders>
              <w:top w:val="nil"/>
              <w:left w:val="nil"/>
              <w:bottom w:val="nil"/>
              <w:right w:val="nil"/>
            </w:tcBorders>
          </w:tcPr>
          <w:p w14:paraId="6438FE01" w14:textId="3E4892AF" w:rsidR="00D077E9" w:rsidRPr="007D61B0" w:rsidRDefault="007D61B0" w:rsidP="007D61B0">
            <w:pPr>
              <w:ind w:left="180"/>
              <w:rPr>
                <w:rFonts w:ascii="Montserrat ExtraBold" w:hAnsi="Montserrat ExtraBold"/>
                <w:color w:val="171717" w:themeColor="background2" w:themeShade="1A"/>
                <w:sz w:val="24"/>
                <w:szCs w:val="20"/>
              </w:rPr>
            </w:pPr>
            <w:r w:rsidRPr="007D61B0">
              <w:rPr>
                <w:rFonts w:ascii="Montserrat ExtraBold" w:hAnsi="Montserrat ExtraBold"/>
                <w:color w:val="171717" w:themeColor="background2" w:themeShade="1A"/>
                <w:sz w:val="24"/>
                <w:szCs w:val="20"/>
              </w:rPr>
              <w:t xml:space="preserve">VNU HCM - </w:t>
            </w:r>
            <w:r w:rsidR="00B75691">
              <w:rPr>
                <w:rFonts w:ascii="Montserrat ExtraBold" w:hAnsi="Montserrat ExtraBold"/>
                <w:color w:val="171717" w:themeColor="background2" w:themeShade="1A"/>
                <w:sz w:val="24"/>
                <w:szCs w:val="20"/>
              </w:rPr>
              <w:t>University of Science</w:t>
            </w:r>
          </w:p>
          <w:p w14:paraId="6097AA99" w14:textId="4DBAED19" w:rsidR="007D61B0" w:rsidRPr="007D61B0" w:rsidRDefault="00B75691" w:rsidP="007D61B0">
            <w:pPr>
              <w:ind w:left="180"/>
              <w:rPr>
                <w:rFonts w:ascii="Montserrat ExtraBold" w:hAnsi="Montserrat ExtraBold"/>
                <w:color w:val="171717" w:themeColor="background2" w:themeShade="1A"/>
                <w:sz w:val="24"/>
                <w:szCs w:val="20"/>
              </w:rPr>
            </w:pPr>
            <w:r>
              <w:rPr>
                <w:rFonts w:ascii="Montserrat ExtraBold" w:hAnsi="Montserrat ExtraBold"/>
                <w:color w:val="171717" w:themeColor="background2" w:themeShade="1A"/>
                <w:sz w:val="24"/>
                <w:szCs w:val="20"/>
              </w:rPr>
              <w:t>Faculty of Information Technology</w:t>
            </w:r>
          </w:p>
          <w:p w14:paraId="79754DEB" w14:textId="5B191A53" w:rsidR="00D077E9" w:rsidRDefault="00D077E9" w:rsidP="00D077E9">
            <w:r>
              <w:rPr>
                <w:noProof/>
              </w:rPr>
              <mc:AlternateContent>
                <mc:Choice Requires="wps">
                  <w:drawing>
                    <wp:anchor distT="0" distB="0" distL="114300" distR="114300" simplePos="0" relativeHeight="251660799" behindDoc="0" locked="0" layoutInCell="1" allowOverlap="1" wp14:anchorId="7ED313B7" wp14:editId="26DBC538">
                      <wp:simplePos x="0" y="0"/>
                      <wp:positionH relativeFrom="column">
                        <wp:posOffset>102870</wp:posOffset>
                      </wp:positionH>
                      <wp:positionV relativeFrom="paragraph">
                        <wp:posOffset>71120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AA00" id="Straight Connector 5" o:spid="_x0000_s1026" alt="text divider" style="position:absolute;z-index:251660799;visibility:visible;mso-wrap-style:square;mso-wrap-distance-left:9pt;mso-wrap-distance-top:0;mso-wrap-distance-right:9pt;mso-wrap-distance-bottom:0;mso-position-horizontal:absolute;mso-position-horizontal-relative:text;mso-position-vertical:absolute;mso-position-vertical-relative:text" from="8.1pt,5.6pt" to="117.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" strokecolor="#891919 [3215]" strokeweight="3pt"/>
                  </w:pict>
                </mc:Fallback>
              </mc:AlternateContent>
            </w:r>
          </w:p>
        </w:tc>
      </w:tr>
      <w:tr w:rsidR="00D077E9" w14:paraId="74E35F5E" w14:textId="77777777" w:rsidTr="00D077E9">
        <w:trPr>
          <w:trHeight w:val="7636"/>
        </w:trPr>
        <w:tc>
          <w:tcPr>
            <w:tcW w:w="5580" w:type="dxa"/>
            <w:tcBorders>
              <w:top w:val="nil"/>
              <w:left w:val="nil"/>
              <w:bottom w:val="nil"/>
              <w:right w:val="nil"/>
            </w:tcBorders>
          </w:tcPr>
          <w:p w14:paraId="01D2EA34" w14:textId="34960D61" w:rsidR="00B75691" w:rsidRDefault="00B75691" w:rsidP="00B75691">
            <w:pPr>
              <w:ind w:left="180"/>
              <w:rPr>
                <w:rFonts w:ascii="Montserrat ExtraBold" w:hAnsi="Montserrat ExtraBold"/>
                <w:b w:val="0"/>
                <w:bCs/>
                <w:noProof/>
                <w:color w:val="A44419" w:themeColor="accent3" w:themeShade="BF"/>
                <w:sz w:val="52"/>
                <w:szCs w:val="44"/>
              </w:rPr>
            </w:pPr>
            <w:r>
              <w:rPr>
                <w:rFonts w:ascii="Montserrat ExtraBold" w:hAnsi="Montserrat ExtraBold"/>
                <w:b w:val="0"/>
                <w:bCs/>
                <w:noProof/>
                <w:color w:val="1E1A18" w:themeColor="text1"/>
                <w:sz w:val="24"/>
                <w:szCs w:val="24"/>
                <w:lang w:val="vi-VN"/>
              </w:rPr>
              <w:t xml:space="preserve">Subject: </w:t>
            </w:r>
            <w:r>
              <w:rPr>
                <w:rFonts w:ascii="Montserrat ExtraBold" w:hAnsi="Montserrat ExtraBold"/>
                <w:b w:val="0"/>
                <w:bCs/>
                <w:noProof/>
                <w:color w:val="1E1A18" w:themeColor="text1"/>
                <w:sz w:val="24"/>
                <w:szCs w:val="24"/>
              </w:rPr>
              <w:t>Java Programming</w:t>
            </w:r>
          </w:p>
          <w:p w14:paraId="198393EC" w14:textId="5FF080DB" w:rsidR="007D61B0" w:rsidRPr="00777C4E" w:rsidRDefault="00B75691" w:rsidP="00B75691">
            <w:pPr>
              <w:ind w:left="180"/>
              <w:rPr>
                <w:rFonts w:ascii="Montserrat ExtraBold" w:hAnsi="Montserrat ExtraBold"/>
                <w:b w:val="0"/>
                <w:bCs/>
                <w:noProof/>
                <w:sz w:val="52"/>
                <w:szCs w:val="44"/>
              </w:rPr>
            </w:pPr>
            <w:r w:rsidRPr="00777C4E">
              <w:rPr>
                <w:rFonts w:ascii="Montserrat ExtraBold" w:hAnsi="Montserrat ExtraBold"/>
                <w:b w:val="0"/>
                <w:bCs/>
                <w:noProof/>
                <w:sz w:val="52"/>
                <w:szCs w:val="44"/>
              </w:rPr>
              <w:t>Report #1</w:t>
            </w:r>
          </w:p>
          <w:p w14:paraId="0ADDAA85" w14:textId="1D407DDA" w:rsidR="004D6EC3" w:rsidRPr="004D6EC3" w:rsidRDefault="004D6EC3" w:rsidP="00B75691">
            <w:pPr>
              <w:ind w:left="180"/>
              <w:rPr>
                <w:rFonts w:ascii="Montserrat ExtraBold" w:hAnsi="Montserrat ExtraBold"/>
                <w:b w:val="0"/>
                <w:bCs/>
                <w:noProof/>
                <w:color w:val="DC5C22" w:themeColor="accent3"/>
              </w:rPr>
            </w:pPr>
            <w:r w:rsidRPr="00777C4E">
              <w:rPr>
                <w:rFonts w:ascii="Montserrat ExtraBold" w:hAnsi="Montserrat ExtraBold"/>
                <w:b w:val="0"/>
                <w:bCs/>
                <w:noProof/>
              </w:rPr>
              <w:t>Object-Oriented Programming</w:t>
            </w:r>
          </w:p>
        </w:tc>
      </w:tr>
      <w:tr w:rsidR="00D077E9" w14:paraId="7EC047E9" w14:textId="77777777" w:rsidTr="00D077E9">
        <w:trPr>
          <w:trHeight w:val="2171"/>
        </w:trPr>
        <w:tc>
          <w:tcPr>
            <w:tcW w:w="5580" w:type="dxa"/>
            <w:tcBorders>
              <w:top w:val="nil"/>
              <w:left w:val="nil"/>
              <w:bottom w:val="nil"/>
              <w:right w:val="nil"/>
            </w:tcBorders>
          </w:tcPr>
          <w:sdt>
            <w:sdtPr>
              <w:id w:val="1080870105"/>
              <w:placeholder>
                <w:docPart w:val="3CA80737A8A64275B1C8383AFAEDBA90"/>
              </w:placeholder>
              <w15:appearance w15:val="hidden"/>
            </w:sdtPr>
            <w:sdtEndPr>
              <w:rPr>
                <w:rFonts w:ascii="Montserrat SemiBold" w:hAnsi="Montserrat SemiBold"/>
              </w:rPr>
            </w:sdtEndPr>
            <w:sdtContent>
              <w:p w14:paraId="51CE9C0C" w14:textId="1783BBD9" w:rsidR="00D077E9" w:rsidRPr="000E5228" w:rsidRDefault="00D077E9" w:rsidP="00D077E9">
                <w:pPr>
                  <w:rPr>
                    <w:rFonts w:ascii="Montserrat SemiBold" w:hAnsi="Montserrat SemiBold"/>
                  </w:rPr>
                </w:pPr>
                <w:r w:rsidRPr="000E5228">
                  <w:rPr>
                    <w:rStyle w:val="SubtitleChar"/>
                    <w:rFonts w:ascii="Montserrat SemiBold" w:hAnsi="Montserrat SemiBold"/>
                    <w:b w:val="0"/>
                  </w:rPr>
                  <w:fldChar w:fldCharType="begin"/>
                </w:r>
                <w:r w:rsidRPr="000E5228">
                  <w:rPr>
                    <w:rStyle w:val="SubtitleChar"/>
                    <w:rFonts w:ascii="Montserrat SemiBold" w:hAnsi="Montserrat SemiBold"/>
                    <w:b w:val="0"/>
                  </w:rPr>
                  <w:instrText xml:space="preserve"> DATE  \@ "MMMM d"  \* MERGEFORMAT </w:instrText>
                </w:r>
                <w:r w:rsidRPr="000E5228">
                  <w:rPr>
                    <w:rStyle w:val="SubtitleChar"/>
                    <w:rFonts w:ascii="Montserrat SemiBold" w:hAnsi="Montserrat SemiBold"/>
                    <w:b w:val="0"/>
                  </w:rPr>
                  <w:fldChar w:fldCharType="separate"/>
                </w:r>
                <w:r w:rsidR="004966F9">
                  <w:rPr>
                    <w:rStyle w:val="SubtitleChar"/>
                    <w:rFonts w:ascii="Montserrat SemiBold" w:hAnsi="Montserrat SemiBold"/>
                    <w:b w:val="0"/>
                    <w:noProof/>
                  </w:rPr>
                  <w:t>November 12</w:t>
                </w:r>
                <w:r w:rsidRPr="000E5228">
                  <w:rPr>
                    <w:rStyle w:val="SubtitleChar"/>
                    <w:rFonts w:ascii="Montserrat SemiBold" w:hAnsi="Montserrat SemiBold"/>
                    <w:b w:val="0"/>
                  </w:rPr>
                  <w:fldChar w:fldCharType="end"/>
                </w:r>
              </w:p>
            </w:sdtContent>
          </w:sdt>
          <w:p w14:paraId="59343BB2" w14:textId="2417DB87" w:rsidR="00D077E9" w:rsidRPr="007D61B0" w:rsidRDefault="007D61B0" w:rsidP="00D077E9">
            <w:pPr>
              <w:rPr>
                <w:noProof/>
                <w:color w:val="A44419" w:themeColor="accent3" w:themeShade="BF"/>
                <w:sz w:val="10"/>
                <w:szCs w:val="10"/>
              </w:rPr>
            </w:pPr>
            <w:r w:rsidRPr="007D61B0">
              <w:rPr>
                <w:noProof/>
                <w:color w:val="A44419" w:themeColor="accent3" w:themeShade="BF"/>
              </w:rPr>
              <mc:AlternateContent>
                <mc:Choice Requires="wps">
                  <w:drawing>
                    <wp:anchor distT="0" distB="0" distL="114300" distR="114300" simplePos="0" relativeHeight="251663360" behindDoc="0" locked="0" layoutInCell="1" allowOverlap="1" wp14:anchorId="424D7F18" wp14:editId="341C28FD">
                      <wp:simplePos x="0" y="0"/>
                      <wp:positionH relativeFrom="column">
                        <wp:posOffset>0</wp:posOffset>
                      </wp:positionH>
                      <wp:positionV relativeFrom="paragraph">
                        <wp:posOffset>25400</wp:posOffset>
                      </wp:positionV>
                      <wp:extent cx="1390918" cy="0"/>
                      <wp:effectExtent l="0" t="19050" r="19050" b="19050"/>
                      <wp:wrapNone/>
                      <wp:docPr id="13" name="Straight Connector 13"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74960" id="Straight Connector 13"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pt" to="10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" strokecolor="#891919 [3215]" strokeweight="3pt"/>
                  </w:pict>
                </mc:Fallback>
              </mc:AlternateContent>
            </w:r>
          </w:p>
          <w:p w14:paraId="0CD18B0C" w14:textId="5C926BC8" w:rsidR="004D6EC3"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Class: </w:t>
            </w:r>
            <w:r w:rsidRPr="004D6EC3">
              <w:rPr>
                <w:rFonts w:ascii="Montserrat SemiBold" w:hAnsi="Montserrat SemiBold"/>
                <w:color w:val="DC5C22" w:themeColor="accent3"/>
              </w:rPr>
              <w:t>19CLC-KTPM2</w:t>
            </w:r>
          </w:p>
          <w:p w14:paraId="7B66D494" w14:textId="4E28C31A" w:rsidR="00B75691" w:rsidRPr="007D61B0" w:rsidRDefault="004D6EC3" w:rsidP="00D077E9">
            <w:pPr>
              <w:rPr>
                <w:rFonts w:ascii="Montserrat SemiBold" w:hAnsi="Montserrat SemiBold"/>
                <w:color w:val="171717" w:themeColor="background2" w:themeShade="1A"/>
              </w:rPr>
            </w:pPr>
            <w:r>
              <w:rPr>
                <w:rFonts w:ascii="Montserrat SemiBold" w:hAnsi="Montserrat SemiBold"/>
                <w:color w:val="171717" w:themeColor="background2" w:themeShade="1A"/>
              </w:rPr>
              <w:t xml:space="preserve">Authored by: </w:t>
            </w:r>
            <w:r w:rsidR="00B75691" w:rsidRPr="004D6EC3">
              <w:rPr>
                <w:rFonts w:ascii="Montserrat SemiBold" w:hAnsi="Montserrat SemiBold"/>
                <w:color w:val="DC5C22" w:themeColor="accent3"/>
              </w:rPr>
              <w:t>Group 4 - Cookies</w:t>
            </w:r>
          </w:p>
          <w:p w14:paraId="64F3AEB1" w14:textId="75712FF6" w:rsidR="007D61B0" w:rsidRPr="004D6EC3" w:rsidRDefault="000E5228" w:rsidP="007D61B0">
            <w:pPr>
              <w:tabs>
                <w:tab w:val="left" w:pos="4320"/>
                <w:tab w:val="right" w:pos="5589"/>
              </w:tabs>
            </w:pPr>
            <w:r w:rsidRPr="004D6EC3">
              <w:t>Phạm Trọng Vinh Khuê - 19127038</w:t>
            </w:r>
          </w:p>
          <w:p w14:paraId="328039B2" w14:textId="0E697980" w:rsidR="000E5228" w:rsidRPr="004D6EC3" w:rsidRDefault="000E5228" w:rsidP="007D61B0">
            <w:pPr>
              <w:tabs>
                <w:tab w:val="left" w:pos="4320"/>
                <w:tab w:val="right" w:pos="5589"/>
              </w:tabs>
            </w:pPr>
            <w:r w:rsidRPr="004D6EC3">
              <w:t>Trần Đại Hoàng Trung - 191270</w:t>
            </w:r>
            <w:r w:rsidR="00B75691" w:rsidRPr="004D6EC3">
              <w:t>081</w:t>
            </w:r>
          </w:p>
          <w:p w14:paraId="7F66CD4E" w14:textId="442E4479" w:rsidR="00B75691" w:rsidRPr="004D6EC3" w:rsidRDefault="00B75691" w:rsidP="007D61B0">
            <w:pPr>
              <w:tabs>
                <w:tab w:val="left" w:pos="4320"/>
                <w:tab w:val="right" w:pos="5589"/>
              </w:tabs>
            </w:pPr>
            <w:r w:rsidRPr="004D6EC3">
              <w:t>Trần Thanh Tùng - 19127311</w:t>
            </w:r>
          </w:p>
          <w:p w14:paraId="07450AE9" w14:textId="7497DA66" w:rsidR="00D077E9" w:rsidRPr="00D86945" w:rsidRDefault="00D077E9" w:rsidP="00D077E9">
            <w:pPr>
              <w:rPr>
                <w:noProof/>
                <w:sz w:val="10"/>
                <w:szCs w:val="10"/>
              </w:rPr>
            </w:pPr>
          </w:p>
        </w:tc>
      </w:tr>
    </w:tbl>
    <w:p w14:paraId="23A3F7E5" w14:textId="4470F70F" w:rsidR="0025447E" w:rsidRDefault="006123BA" w:rsidP="0025447E">
      <w:pPr>
        <w:rPr>
          <w:rFonts w:ascii="Times New Roman" w:hAnsi="Times New Roman" w:cs="Times New Roman"/>
          <w:b w:val="0"/>
          <w:bCs/>
          <w:sz w:val="24"/>
          <w:szCs w:val="24"/>
        </w:rPr>
      </w:pPr>
      <w:r>
        <w:rPr>
          <w:noProof/>
        </w:rPr>
        <mc:AlternateContent>
          <mc:Choice Requires="wps">
            <w:drawing>
              <wp:anchor distT="0" distB="0" distL="114300" distR="114300" simplePos="0" relativeHeight="251659264" behindDoc="1" locked="0" layoutInCell="1" allowOverlap="1" wp14:anchorId="57302D7D" wp14:editId="21379AFC">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C356" id="Rectangle 2" o:spid="_x0000_s1026" alt="colored rectangle" style="position:absolute;margin-left:0;margin-top:0;width:611.1pt;height:265.7pt;z-index:-25165721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" fillcolor="#dc5c2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29F520C" wp14:editId="1182E9C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3D77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4173CDE2" w14:textId="77777777" w:rsidR="000914F4" w:rsidRPr="000914F4" w:rsidRDefault="000914F4" w:rsidP="000914F4">
      <w:pPr>
        <w:spacing w:after="200"/>
        <w:rPr>
          <w:rFonts w:ascii="Montserrat ExtraBold" w:hAnsi="Montserrat ExtraBold" w:cs="Times New Roman"/>
          <w:bCs/>
          <w:sz w:val="40"/>
          <w:szCs w:val="40"/>
        </w:rPr>
      </w:pPr>
      <w:r w:rsidRPr="000914F4">
        <w:rPr>
          <w:rFonts w:ascii="Montserrat ExtraBold" w:hAnsi="Montserrat ExtraBold" w:cs="Times New Roman"/>
          <w:bCs/>
          <w:sz w:val="40"/>
          <w:szCs w:val="40"/>
        </w:rPr>
        <w:lastRenderedPageBreak/>
        <w:t>Table of Content</w:t>
      </w:r>
    </w:p>
    <w:p w14:paraId="12AE2E52" w14:textId="1F14D2AB" w:rsidR="000914F4" w:rsidRPr="000914F4" w:rsidRDefault="000914F4" w:rsidP="000914F4">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 xml:space="preserve">I - </w:t>
      </w:r>
      <w:r>
        <w:rPr>
          <w:rFonts w:ascii="Cuprum" w:hAnsi="Cuprum" w:cs="Times New Roman"/>
          <w:bCs/>
          <w:sz w:val="32"/>
          <w:szCs w:val="32"/>
        </w:rPr>
        <w:t>INTRODUCTION</w:t>
      </w:r>
      <w:r w:rsidRPr="000914F4">
        <w:rPr>
          <w:rFonts w:ascii="Cuprum" w:hAnsi="Cuprum" w:cs="Times New Roman"/>
          <w:bCs/>
          <w:sz w:val="32"/>
          <w:szCs w:val="32"/>
          <w:lang w:val="vi-VN"/>
        </w:rPr>
        <w:tab/>
      </w:r>
      <w:r w:rsidRPr="000914F4">
        <w:rPr>
          <w:rFonts w:ascii="Cuprum" w:hAnsi="Cuprum" w:cs="Times New Roman"/>
          <w:bCs/>
          <w:sz w:val="32"/>
          <w:szCs w:val="32"/>
        </w:rPr>
        <w:t>3</w:t>
      </w:r>
    </w:p>
    <w:p w14:paraId="3F33C3C0" w14:textId="4B18C50E"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Pr>
          <w:rFonts w:ascii="Cuprum" w:hAnsi="Cuprum" w:cs="Times New Roman"/>
          <w:b w:val="0"/>
          <w:color w:val="auto"/>
          <w:sz w:val="32"/>
          <w:szCs w:val="32"/>
        </w:rPr>
        <w:t>Project context</w:t>
      </w:r>
      <w:r>
        <w:rPr>
          <w:rFonts w:ascii="Cuprum" w:hAnsi="Cuprum" w:cs="Times New Roman"/>
          <w:b w:val="0"/>
          <w:color w:val="auto"/>
          <w:sz w:val="32"/>
          <w:szCs w:val="32"/>
        </w:rPr>
        <w:tab/>
      </w:r>
      <w:r>
        <w:rPr>
          <w:rFonts w:ascii="Cuprum" w:hAnsi="Cuprum" w:cs="Times New Roman"/>
          <w:b w:val="0"/>
          <w:color w:val="auto"/>
          <w:sz w:val="32"/>
          <w:szCs w:val="32"/>
          <w:lang w:val="vi-VN"/>
        </w:rPr>
        <w:t>3</w:t>
      </w:r>
    </w:p>
    <w:p w14:paraId="3FE96CEC" w14:textId="060229C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Pr>
          <w:rFonts w:ascii="Cuprum" w:hAnsi="Cuprum" w:cs="Times New Roman"/>
          <w:b w:val="0"/>
          <w:color w:val="auto"/>
          <w:sz w:val="32"/>
          <w:szCs w:val="32"/>
        </w:rPr>
        <w:t>Purpose of topic selection</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79048135" w14:textId="235CAE7B"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Pr>
          <w:rFonts w:ascii="Cuprum" w:hAnsi="Cuprum" w:cs="Times New Roman"/>
          <w:b w:val="0"/>
          <w:color w:val="auto"/>
          <w:sz w:val="32"/>
          <w:szCs w:val="32"/>
        </w:rPr>
        <w:t>Existing applications review</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3CDDC88A" w14:textId="1C23AF75"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System requirements</w:t>
      </w:r>
      <w:r>
        <w:rPr>
          <w:rFonts w:ascii="Cuprum" w:hAnsi="Cuprum" w:cs="Times New Roman"/>
          <w:b w:val="0"/>
          <w:color w:val="auto"/>
          <w:sz w:val="32"/>
          <w:szCs w:val="32"/>
        </w:rPr>
        <w:tab/>
      </w:r>
      <w:r w:rsidR="005A0EF9">
        <w:rPr>
          <w:rFonts w:ascii="Cuprum" w:hAnsi="Cuprum" w:cs="Times New Roman"/>
          <w:b w:val="0"/>
          <w:color w:val="auto"/>
          <w:sz w:val="32"/>
          <w:szCs w:val="32"/>
        </w:rPr>
        <w:t>3</w:t>
      </w:r>
    </w:p>
    <w:p w14:paraId="23631A65" w14:textId="7668DF5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5. </w:t>
      </w:r>
      <w:r w:rsidR="005A0EF9">
        <w:rPr>
          <w:rFonts w:ascii="Cuprum" w:hAnsi="Cuprum" w:cs="Times New Roman"/>
          <w:b w:val="0"/>
          <w:color w:val="auto"/>
          <w:sz w:val="32"/>
          <w:szCs w:val="32"/>
        </w:rPr>
        <w:t>Project scope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04F87912" w14:textId="217F3962" w:rsidR="000914F4" w:rsidRPr="005A0EF9" w:rsidRDefault="000914F4"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6. </w:t>
      </w:r>
      <w:r w:rsidR="005A0EF9">
        <w:rPr>
          <w:rFonts w:ascii="Cuprum" w:hAnsi="Cuprum" w:cs="Times New Roman"/>
          <w:b w:val="0"/>
          <w:color w:val="auto"/>
          <w:sz w:val="32"/>
          <w:szCs w:val="32"/>
        </w:rPr>
        <w:t>Expected outcome</w:t>
      </w:r>
      <w:r>
        <w:rPr>
          <w:rFonts w:ascii="Cuprum" w:hAnsi="Cuprum" w:cs="Times New Roman"/>
          <w:b w:val="0"/>
          <w:color w:val="auto"/>
          <w:sz w:val="32"/>
          <w:szCs w:val="32"/>
        </w:rPr>
        <w:tab/>
      </w:r>
      <w:r w:rsidR="005A0EF9">
        <w:rPr>
          <w:rFonts w:ascii="Cuprum" w:hAnsi="Cuprum" w:cs="Times New Roman"/>
          <w:b w:val="0"/>
          <w:color w:val="auto"/>
          <w:sz w:val="32"/>
          <w:szCs w:val="32"/>
        </w:rPr>
        <w:t>4</w:t>
      </w:r>
    </w:p>
    <w:p w14:paraId="198FB3DD" w14:textId="77777777" w:rsidR="004966F9" w:rsidRPr="005A0EF9" w:rsidRDefault="000914F4" w:rsidP="004966F9">
      <w:pPr>
        <w:tabs>
          <w:tab w:val="left" w:pos="720"/>
          <w:tab w:val="right" w:leader="dot" w:pos="9990"/>
        </w:tabs>
        <w:spacing w:line="360" w:lineRule="auto"/>
        <w:ind w:right="-58"/>
        <w:rPr>
          <w:rFonts w:ascii="Cuprum" w:hAnsi="Cuprum" w:cs="Times New Roman"/>
          <w:b w:val="0"/>
          <w:color w:val="auto"/>
          <w:sz w:val="32"/>
          <w:szCs w:val="32"/>
        </w:rPr>
      </w:pPr>
      <w:r w:rsidRPr="000914F4">
        <w:rPr>
          <w:rFonts w:ascii="Cuprum" w:hAnsi="Cuprum" w:cs="Times New Roman"/>
          <w:bCs/>
          <w:sz w:val="32"/>
          <w:szCs w:val="32"/>
          <w:lang w:val="vi-VN"/>
        </w:rPr>
        <w:t xml:space="preserve">II - </w:t>
      </w:r>
      <w:r w:rsidR="005A0EF9">
        <w:rPr>
          <w:rFonts w:ascii="Cuprum" w:hAnsi="Cuprum" w:cs="Times New Roman"/>
          <w:bCs/>
          <w:sz w:val="32"/>
          <w:szCs w:val="32"/>
        </w:rPr>
        <w:t>ANALYSIS AND DESIGN</w:t>
      </w:r>
      <w:r w:rsidRPr="000914F4">
        <w:rPr>
          <w:rFonts w:ascii="Cuprum" w:hAnsi="Cuprum" w:cs="Times New Roman"/>
          <w:bCs/>
          <w:sz w:val="32"/>
          <w:szCs w:val="32"/>
          <w:lang w:val="vi-VN"/>
        </w:rPr>
        <w:tab/>
      </w:r>
      <w:r w:rsidR="005A0EF9">
        <w:rPr>
          <w:rFonts w:ascii="Cuprum" w:hAnsi="Cuprum" w:cs="Times New Roman"/>
          <w:bCs/>
          <w:sz w:val="32"/>
          <w:szCs w:val="32"/>
        </w:rPr>
        <w:t>5</w:t>
      </w:r>
    </w:p>
    <w:p w14:paraId="0A527E2F" w14:textId="06C1CF15" w:rsidR="004966F9" w:rsidRPr="005A0EF9" w:rsidRDefault="004966F9" w:rsidP="004966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rPr>
        <w:t>1</w:t>
      </w:r>
      <w:r>
        <w:rPr>
          <w:rFonts w:ascii="Cuprum" w:hAnsi="Cuprum" w:cs="Times New Roman"/>
          <w:b w:val="0"/>
          <w:color w:val="auto"/>
          <w:sz w:val="32"/>
          <w:szCs w:val="32"/>
          <w:lang w:val="vi-VN"/>
        </w:rPr>
        <w:t xml:space="preserve">. </w:t>
      </w:r>
      <w:r>
        <w:rPr>
          <w:rFonts w:ascii="Cuprum" w:hAnsi="Cuprum" w:cs="Times New Roman"/>
          <w:b w:val="0"/>
          <w:color w:val="auto"/>
          <w:sz w:val="32"/>
          <w:szCs w:val="32"/>
        </w:rPr>
        <w:t>Class Diagram</w:t>
      </w:r>
      <w:r>
        <w:rPr>
          <w:rFonts w:ascii="Cuprum" w:hAnsi="Cuprum" w:cs="Times New Roman"/>
          <w:b w:val="0"/>
          <w:color w:val="auto"/>
          <w:sz w:val="32"/>
          <w:szCs w:val="32"/>
        </w:rPr>
        <w:tab/>
      </w:r>
      <w:r>
        <w:rPr>
          <w:rFonts w:ascii="Cuprum" w:hAnsi="Cuprum" w:cs="Times New Roman"/>
          <w:b w:val="0"/>
          <w:color w:val="auto"/>
          <w:sz w:val="32"/>
          <w:szCs w:val="32"/>
        </w:rPr>
        <w:t>5</w:t>
      </w:r>
    </w:p>
    <w:p w14:paraId="52A62BC0" w14:textId="2193BC20" w:rsidR="005A0EF9" w:rsidRPr="005A0EF9" w:rsidRDefault="004966F9" w:rsidP="005A0EF9">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rPr>
        <w:t>2</w:t>
      </w:r>
      <w:r>
        <w:rPr>
          <w:rFonts w:ascii="Cuprum" w:hAnsi="Cuprum" w:cs="Times New Roman"/>
          <w:b w:val="0"/>
          <w:color w:val="auto"/>
          <w:sz w:val="32"/>
          <w:szCs w:val="32"/>
          <w:lang w:val="vi-VN"/>
        </w:rPr>
        <w:t xml:space="preserve">. </w:t>
      </w:r>
      <w:r>
        <w:rPr>
          <w:rFonts w:ascii="Cuprum" w:hAnsi="Cuprum" w:cs="Times New Roman"/>
          <w:b w:val="0"/>
          <w:color w:val="auto"/>
          <w:sz w:val="32"/>
          <w:szCs w:val="32"/>
        </w:rPr>
        <w:t>Package Diagram</w:t>
      </w:r>
      <w:r>
        <w:rPr>
          <w:rFonts w:ascii="Cuprum" w:hAnsi="Cuprum" w:cs="Times New Roman"/>
          <w:b w:val="0"/>
          <w:color w:val="auto"/>
          <w:sz w:val="32"/>
          <w:szCs w:val="32"/>
        </w:rPr>
        <w:tab/>
      </w:r>
      <w:r>
        <w:rPr>
          <w:rFonts w:ascii="Cuprum" w:hAnsi="Cuprum" w:cs="Times New Roman"/>
          <w:b w:val="0"/>
          <w:color w:val="auto"/>
          <w:sz w:val="32"/>
          <w:szCs w:val="32"/>
        </w:rPr>
        <w:t>7</w:t>
      </w:r>
    </w:p>
    <w:p w14:paraId="05ED3270" w14:textId="3F88AE28"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I</w:t>
      </w:r>
      <w:r w:rsidRPr="000914F4">
        <w:rPr>
          <w:rFonts w:ascii="Cuprum" w:hAnsi="Cuprum" w:cs="Times New Roman"/>
          <w:bCs/>
          <w:sz w:val="32"/>
          <w:szCs w:val="32"/>
          <w:lang w:val="vi-VN"/>
        </w:rPr>
        <w:t xml:space="preserve">I - </w:t>
      </w:r>
      <w:r>
        <w:rPr>
          <w:rFonts w:ascii="Cuprum" w:hAnsi="Cuprum" w:cs="Times New Roman"/>
          <w:bCs/>
          <w:sz w:val="32"/>
          <w:szCs w:val="32"/>
        </w:rPr>
        <w:t>IMPLEMENTATION</w:t>
      </w:r>
      <w:r w:rsidRPr="000914F4">
        <w:rPr>
          <w:rFonts w:ascii="Cuprum" w:hAnsi="Cuprum" w:cs="Times New Roman"/>
          <w:bCs/>
          <w:sz w:val="32"/>
          <w:szCs w:val="32"/>
          <w:lang w:val="vi-VN"/>
        </w:rPr>
        <w:tab/>
      </w:r>
      <w:r w:rsidR="004966F9">
        <w:rPr>
          <w:rFonts w:ascii="Cuprum" w:hAnsi="Cuprum" w:cs="Times New Roman"/>
          <w:bCs/>
          <w:sz w:val="32"/>
          <w:szCs w:val="32"/>
        </w:rPr>
        <w:t>8</w:t>
      </w:r>
    </w:p>
    <w:p w14:paraId="5F6D9C85" w14:textId="589C51C3" w:rsidR="005A0EF9" w:rsidRPr="005A0EF9" w:rsidRDefault="005A0EF9" w:rsidP="005A0EF9">
      <w:pPr>
        <w:tabs>
          <w:tab w:val="right" w:leader="dot" w:pos="9990"/>
        </w:tabs>
        <w:spacing w:line="360" w:lineRule="auto"/>
        <w:ind w:right="-58"/>
        <w:rPr>
          <w:rFonts w:ascii="Cuprum" w:hAnsi="Cuprum" w:cs="Times New Roman"/>
          <w:bCs/>
          <w:sz w:val="32"/>
          <w:szCs w:val="32"/>
        </w:rPr>
      </w:pPr>
      <w:r w:rsidRPr="000914F4">
        <w:rPr>
          <w:rFonts w:ascii="Cuprum" w:hAnsi="Cuprum" w:cs="Times New Roman"/>
          <w:bCs/>
          <w:sz w:val="32"/>
          <w:szCs w:val="32"/>
          <w:lang w:val="vi-VN"/>
        </w:rPr>
        <w:t>I</w:t>
      </w: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RESULT</w:t>
      </w:r>
      <w:r w:rsidRPr="000914F4">
        <w:rPr>
          <w:rFonts w:ascii="Cuprum" w:hAnsi="Cuprum" w:cs="Times New Roman"/>
          <w:bCs/>
          <w:sz w:val="32"/>
          <w:szCs w:val="32"/>
          <w:lang w:val="vi-VN"/>
        </w:rPr>
        <w:tab/>
      </w:r>
      <w:r w:rsidR="004966F9">
        <w:rPr>
          <w:rFonts w:ascii="Cuprum" w:hAnsi="Cuprum" w:cs="Times New Roman"/>
          <w:bCs/>
          <w:sz w:val="32"/>
          <w:szCs w:val="32"/>
        </w:rPr>
        <w:t>8</w:t>
      </w:r>
    </w:p>
    <w:p w14:paraId="4B495DB6" w14:textId="2330B60A" w:rsidR="000914F4" w:rsidRPr="000914F4" w:rsidRDefault="005A0EF9" w:rsidP="000914F4">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w:t>
      </w:r>
      <w:r w:rsidRPr="000914F4">
        <w:rPr>
          <w:rFonts w:ascii="Cuprum" w:hAnsi="Cuprum" w:cs="Times New Roman"/>
          <w:bCs/>
          <w:sz w:val="32"/>
          <w:szCs w:val="32"/>
          <w:lang w:val="vi-VN"/>
        </w:rPr>
        <w:t xml:space="preserve"> - </w:t>
      </w:r>
      <w:r>
        <w:rPr>
          <w:rFonts w:ascii="Cuprum" w:hAnsi="Cuprum" w:cs="Times New Roman"/>
          <w:bCs/>
          <w:sz w:val="32"/>
          <w:szCs w:val="32"/>
        </w:rPr>
        <w:t>PLAN</w:t>
      </w:r>
      <w:r w:rsidRPr="000914F4">
        <w:rPr>
          <w:rFonts w:ascii="Cuprum" w:hAnsi="Cuprum" w:cs="Times New Roman"/>
          <w:bCs/>
          <w:sz w:val="32"/>
          <w:szCs w:val="32"/>
          <w:lang w:val="vi-VN"/>
        </w:rPr>
        <w:tab/>
      </w:r>
      <w:r w:rsidR="004966F9">
        <w:rPr>
          <w:rFonts w:ascii="Cuprum" w:hAnsi="Cuprum" w:cs="Times New Roman"/>
          <w:bCs/>
          <w:sz w:val="32"/>
          <w:szCs w:val="32"/>
        </w:rPr>
        <w:t>8</w:t>
      </w:r>
    </w:p>
    <w:p w14:paraId="589CF578" w14:textId="6D59E5FA"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1. </w:t>
      </w:r>
      <w:r w:rsidR="005A0EF9">
        <w:rPr>
          <w:rFonts w:ascii="Cuprum" w:hAnsi="Cuprum" w:cs="Times New Roman"/>
          <w:b w:val="0"/>
          <w:color w:val="auto"/>
          <w:sz w:val="32"/>
          <w:szCs w:val="32"/>
        </w:rPr>
        <w:t>Task decomposition</w:t>
      </w:r>
      <w:r>
        <w:rPr>
          <w:rFonts w:ascii="Cuprum" w:hAnsi="Cuprum" w:cs="Times New Roman"/>
          <w:b w:val="0"/>
          <w:color w:val="auto"/>
          <w:sz w:val="32"/>
          <w:szCs w:val="32"/>
        </w:rPr>
        <w:tab/>
      </w:r>
      <w:r w:rsidR="004966F9">
        <w:rPr>
          <w:rFonts w:ascii="Cuprum" w:hAnsi="Cuprum" w:cs="Times New Roman"/>
          <w:b w:val="0"/>
          <w:color w:val="auto"/>
          <w:sz w:val="32"/>
          <w:szCs w:val="32"/>
        </w:rPr>
        <w:t>9</w:t>
      </w:r>
    </w:p>
    <w:p w14:paraId="1881DB15" w14:textId="0E7F0242" w:rsidR="000914F4"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2. </w:t>
      </w:r>
      <w:r w:rsidR="005A0EF9">
        <w:rPr>
          <w:rFonts w:ascii="Cuprum" w:hAnsi="Cuprum" w:cs="Times New Roman"/>
          <w:b w:val="0"/>
          <w:color w:val="auto"/>
          <w:sz w:val="32"/>
          <w:szCs w:val="32"/>
        </w:rPr>
        <w:t>Project management</w:t>
      </w:r>
      <w:r>
        <w:rPr>
          <w:rFonts w:ascii="Cuprum" w:hAnsi="Cuprum" w:cs="Times New Roman"/>
          <w:b w:val="0"/>
          <w:color w:val="auto"/>
          <w:sz w:val="32"/>
          <w:szCs w:val="32"/>
        </w:rPr>
        <w:tab/>
      </w:r>
      <w:r w:rsidR="004966F9">
        <w:rPr>
          <w:rFonts w:ascii="Cuprum" w:hAnsi="Cuprum" w:cs="Times New Roman"/>
          <w:b w:val="0"/>
          <w:color w:val="auto"/>
          <w:sz w:val="32"/>
          <w:szCs w:val="32"/>
        </w:rPr>
        <w:t>9</w:t>
      </w:r>
    </w:p>
    <w:p w14:paraId="48BE69FA" w14:textId="088D1129" w:rsidR="000914F4" w:rsidRPr="005A0EF9" w:rsidRDefault="000914F4" w:rsidP="000914F4">
      <w:pPr>
        <w:tabs>
          <w:tab w:val="left" w:pos="720"/>
          <w:tab w:val="right" w:leader="dot" w:pos="9990"/>
        </w:tabs>
        <w:spacing w:line="360" w:lineRule="auto"/>
        <w:ind w:right="-58"/>
        <w:rPr>
          <w:rFonts w:ascii="Cuprum" w:hAnsi="Cuprum" w:cs="Times New Roman"/>
          <w:b w:val="0"/>
          <w:color w:val="auto"/>
          <w:sz w:val="32"/>
          <w:szCs w:val="32"/>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3. </w:t>
      </w:r>
      <w:r w:rsidR="005A0EF9">
        <w:rPr>
          <w:rFonts w:ascii="Cuprum" w:hAnsi="Cuprum" w:cs="Times New Roman"/>
          <w:b w:val="0"/>
          <w:color w:val="auto"/>
          <w:sz w:val="32"/>
          <w:szCs w:val="32"/>
        </w:rPr>
        <w:t>Risk management</w:t>
      </w:r>
      <w:r>
        <w:rPr>
          <w:rFonts w:ascii="Cuprum" w:hAnsi="Cuprum" w:cs="Times New Roman"/>
          <w:b w:val="0"/>
          <w:color w:val="auto"/>
          <w:sz w:val="32"/>
          <w:szCs w:val="32"/>
        </w:rPr>
        <w:tab/>
      </w:r>
      <w:r w:rsidR="004966F9">
        <w:rPr>
          <w:rFonts w:ascii="Cuprum" w:hAnsi="Cuprum" w:cs="Times New Roman"/>
          <w:b w:val="0"/>
          <w:color w:val="auto"/>
          <w:sz w:val="32"/>
          <w:szCs w:val="32"/>
        </w:rPr>
        <w:t>14</w:t>
      </w:r>
    </w:p>
    <w:p w14:paraId="59F3F891" w14:textId="6D173B37" w:rsidR="00E11836" w:rsidRPr="00E11836" w:rsidRDefault="000914F4" w:rsidP="00E11836">
      <w:pPr>
        <w:tabs>
          <w:tab w:val="left" w:pos="720"/>
          <w:tab w:val="right" w:leader="dot" w:pos="9990"/>
        </w:tabs>
        <w:spacing w:line="360" w:lineRule="auto"/>
        <w:ind w:right="-58"/>
        <w:rPr>
          <w:rFonts w:ascii="Cuprum" w:hAnsi="Cuprum" w:cs="Times New Roman"/>
          <w:b w:val="0"/>
          <w:color w:val="auto"/>
          <w:sz w:val="32"/>
          <w:szCs w:val="32"/>
          <w:lang w:val="vi-VN"/>
        </w:rPr>
      </w:pPr>
      <w:r>
        <w:rPr>
          <w:rFonts w:ascii="Cuprum" w:hAnsi="Cuprum" w:cs="Times New Roman"/>
          <w:b w:val="0"/>
          <w:color w:val="auto"/>
          <w:sz w:val="32"/>
          <w:szCs w:val="32"/>
        </w:rPr>
        <w:tab/>
      </w:r>
      <w:r>
        <w:rPr>
          <w:rFonts w:ascii="Cuprum" w:hAnsi="Cuprum" w:cs="Times New Roman"/>
          <w:b w:val="0"/>
          <w:color w:val="auto"/>
          <w:sz w:val="32"/>
          <w:szCs w:val="32"/>
          <w:lang w:val="vi-VN"/>
        </w:rPr>
        <w:t xml:space="preserve">4. </w:t>
      </w:r>
      <w:r w:rsidR="005A0EF9">
        <w:rPr>
          <w:rFonts w:ascii="Cuprum" w:hAnsi="Cuprum" w:cs="Times New Roman"/>
          <w:b w:val="0"/>
          <w:color w:val="auto"/>
          <w:sz w:val="32"/>
          <w:szCs w:val="32"/>
        </w:rPr>
        <w:t>Workspace management</w:t>
      </w:r>
      <w:r>
        <w:rPr>
          <w:rFonts w:ascii="Cuprum" w:hAnsi="Cuprum" w:cs="Times New Roman"/>
          <w:b w:val="0"/>
          <w:color w:val="auto"/>
          <w:sz w:val="32"/>
          <w:szCs w:val="32"/>
        </w:rPr>
        <w:tab/>
      </w:r>
      <w:r w:rsidR="004966F9">
        <w:rPr>
          <w:rFonts w:ascii="Cuprum" w:hAnsi="Cuprum" w:cs="Times New Roman"/>
          <w:b w:val="0"/>
          <w:color w:val="auto"/>
          <w:sz w:val="32"/>
          <w:szCs w:val="32"/>
        </w:rPr>
        <w:t>14</w:t>
      </w:r>
    </w:p>
    <w:p w14:paraId="7F93B79A" w14:textId="6999F779" w:rsidR="00E11836" w:rsidRPr="005A0EF9" w:rsidRDefault="00E11836" w:rsidP="00E11836">
      <w:pPr>
        <w:tabs>
          <w:tab w:val="right" w:leader="dot" w:pos="9990"/>
        </w:tabs>
        <w:spacing w:line="360" w:lineRule="auto"/>
        <w:ind w:right="-58"/>
        <w:rPr>
          <w:rFonts w:ascii="Cuprum" w:hAnsi="Cuprum" w:cs="Times New Roman"/>
          <w:bCs/>
          <w:sz w:val="32"/>
          <w:szCs w:val="32"/>
        </w:rPr>
      </w:pPr>
      <w:r>
        <w:rPr>
          <w:rFonts w:ascii="Cuprum" w:hAnsi="Cuprum" w:cs="Times New Roman"/>
          <w:bCs/>
          <w:sz w:val="32"/>
          <w:szCs w:val="32"/>
        </w:rPr>
        <w:t>VI</w:t>
      </w:r>
      <w:r w:rsidRPr="000914F4">
        <w:rPr>
          <w:rFonts w:ascii="Cuprum" w:hAnsi="Cuprum" w:cs="Times New Roman"/>
          <w:bCs/>
          <w:sz w:val="32"/>
          <w:szCs w:val="32"/>
          <w:lang w:val="vi-VN"/>
        </w:rPr>
        <w:t xml:space="preserve"> - </w:t>
      </w:r>
      <w:r>
        <w:rPr>
          <w:rFonts w:ascii="Cuprum" w:hAnsi="Cuprum" w:cs="Times New Roman"/>
          <w:bCs/>
          <w:sz w:val="32"/>
          <w:szCs w:val="32"/>
        </w:rPr>
        <w:t>REFERENCES</w:t>
      </w:r>
      <w:r w:rsidRPr="000914F4">
        <w:rPr>
          <w:rFonts w:ascii="Cuprum" w:hAnsi="Cuprum" w:cs="Times New Roman"/>
          <w:bCs/>
          <w:sz w:val="32"/>
          <w:szCs w:val="32"/>
          <w:lang w:val="vi-VN"/>
        </w:rPr>
        <w:tab/>
      </w:r>
      <w:r w:rsidR="004966F9">
        <w:rPr>
          <w:rFonts w:ascii="Cuprum" w:hAnsi="Cuprum" w:cs="Times New Roman"/>
          <w:bCs/>
          <w:sz w:val="32"/>
          <w:szCs w:val="32"/>
        </w:rPr>
        <w:t>15</w:t>
      </w:r>
    </w:p>
    <w:p w14:paraId="33CB5264" w14:textId="554BD9EB" w:rsidR="009C620C" w:rsidRPr="000914F4" w:rsidRDefault="009C620C" w:rsidP="00E11836">
      <w:r>
        <w:rPr>
          <w:rFonts w:ascii="Montserrat ExtraBold" w:hAnsi="Montserrat ExtraBold" w:cs="Times New Roman"/>
          <w:b w:val="0"/>
          <w:bCs/>
          <w:sz w:val="36"/>
          <w:szCs w:val="36"/>
        </w:rPr>
        <w:br w:type="page"/>
      </w:r>
    </w:p>
    <w:p w14:paraId="1C2C07AD" w14:textId="2579269E" w:rsidR="009A07CE" w:rsidRPr="005B675C" w:rsidRDefault="00885376" w:rsidP="00B86B43">
      <w:pPr>
        <w:pStyle w:val="ListParagraph"/>
        <w:numPr>
          <w:ilvl w:val="0"/>
          <w:numId w:val="1"/>
        </w:numPr>
        <w:ind w:left="720"/>
        <w:rPr>
          <w:rFonts w:ascii="Montserrat ExtraBold" w:hAnsi="Montserrat ExtraBold" w:cs="Times New Roman"/>
          <w:b/>
          <w:bCs/>
          <w:color w:val="891919" w:themeColor="text2"/>
          <w:sz w:val="36"/>
          <w:szCs w:val="36"/>
        </w:rPr>
      </w:pPr>
      <w:r w:rsidRPr="009A07CE">
        <w:rPr>
          <w:rFonts w:ascii="Montserrat ExtraBold" w:hAnsi="Montserrat ExtraBold" w:cs="Times New Roman"/>
          <w:b/>
          <w:bCs/>
          <w:color w:val="891919" w:themeColor="text2"/>
          <w:sz w:val="36"/>
          <w:szCs w:val="36"/>
        </w:rPr>
        <w:lastRenderedPageBreak/>
        <w:t>Introduction</w:t>
      </w:r>
    </w:p>
    <w:p w14:paraId="68250FBC" w14:textId="10E78027" w:rsidR="009A07CE" w:rsidRPr="009A07CE" w:rsidRDefault="009A07CE" w:rsidP="009A07CE">
      <w:pPr>
        <w:pStyle w:val="ListParagraph"/>
        <w:ind w:left="0"/>
        <w:jc w:val="both"/>
        <w:rPr>
          <w:rFonts w:ascii="Arsenal" w:hAnsi="Arsenal" w:cs="Times New Roman"/>
          <w:b/>
          <w:bCs/>
          <w:color w:val="F7500D" w:themeColor="accent2"/>
          <w:sz w:val="32"/>
          <w:szCs w:val="32"/>
        </w:rPr>
      </w:pPr>
      <w:r w:rsidRPr="009A07CE">
        <w:rPr>
          <w:rFonts w:ascii="Arsenal" w:hAnsi="Arsenal" w:cs="Times New Roman"/>
          <w:b/>
          <w:bCs/>
          <w:color w:val="F7500D" w:themeColor="accent2"/>
          <w:sz w:val="32"/>
          <w:szCs w:val="32"/>
        </w:rPr>
        <w:t xml:space="preserve">1. Project </w:t>
      </w:r>
      <w:r>
        <w:rPr>
          <w:rFonts w:ascii="Arsenal" w:hAnsi="Arsenal" w:cs="Times New Roman"/>
          <w:b/>
          <w:bCs/>
          <w:color w:val="F7500D" w:themeColor="accent2"/>
          <w:sz w:val="32"/>
          <w:szCs w:val="32"/>
        </w:rPr>
        <w:t>c</w:t>
      </w:r>
      <w:r w:rsidRPr="009A07CE">
        <w:rPr>
          <w:rFonts w:ascii="Arsenal" w:hAnsi="Arsenal" w:cs="Times New Roman"/>
          <w:b/>
          <w:bCs/>
          <w:color w:val="F7500D" w:themeColor="accent2"/>
          <w:sz w:val="32"/>
          <w:szCs w:val="32"/>
        </w:rPr>
        <w:t>ontext</w:t>
      </w:r>
    </w:p>
    <w:p w14:paraId="1A740A51" w14:textId="17886F5D" w:rsidR="00857D8F" w:rsidRDefault="00460F2A" w:rsidP="00460F2A">
      <w:pPr>
        <w:pStyle w:val="ListParagraph"/>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 xml:space="preserve">Since the end of 2019, the global pandemic of Coronavirus disease 2019, or COVID-19 </w:t>
      </w:r>
      <w:r w:rsidR="00A27AA5">
        <w:rPr>
          <w:rFonts w:ascii="Cuprum" w:hAnsi="Cuprum" w:cs="Times New Roman"/>
          <w:color w:val="171717" w:themeColor="background2" w:themeShade="1A"/>
          <w:sz w:val="28"/>
          <w:szCs w:val="28"/>
        </w:rPr>
        <w:br/>
      </w:r>
      <w:r>
        <w:rPr>
          <w:rFonts w:ascii="Cuprum" w:hAnsi="Cuprum" w:cs="Times New Roman"/>
          <w:color w:val="171717" w:themeColor="background2" w:themeShade="1A"/>
          <w:sz w:val="28"/>
          <w:szCs w:val="28"/>
        </w:rPr>
        <w:t xml:space="preserve">for short, has </w:t>
      </w:r>
      <w:r w:rsidR="00A27AA5">
        <w:rPr>
          <w:rFonts w:ascii="Cuprum" w:hAnsi="Cuprum" w:cs="Times New Roman"/>
          <w:color w:val="171717" w:themeColor="background2" w:themeShade="1A"/>
          <w:sz w:val="28"/>
          <w:szCs w:val="28"/>
        </w:rPr>
        <w:t>caused constant</w:t>
      </w:r>
      <w:r>
        <w:rPr>
          <w:rFonts w:ascii="Cuprum" w:hAnsi="Cuprum" w:cs="Times New Roman"/>
          <w:color w:val="171717" w:themeColor="background2" w:themeShade="1A"/>
          <w:sz w:val="28"/>
          <w:szCs w:val="28"/>
        </w:rPr>
        <w:t xml:space="preserve"> </w:t>
      </w:r>
      <w:r w:rsidR="00A27AA5">
        <w:rPr>
          <w:rFonts w:ascii="Cuprum" w:hAnsi="Cuprum" w:cs="Times New Roman"/>
          <w:color w:val="171717" w:themeColor="background2" w:themeShade="1A"/>
          <w:sz w:val="28"/>
          <w:szCs w:val="28"/>
        </w:rPr>
        <w:t>substantial damage in economy</w:t>
      </w:r>
      <w:r w:rsidR="00FA3A0F">
        <w:rPr>
          <w:rFonts w:ascii="Cuprum" w:hAnsi="Cuprum" w:cs="Times New Roman"/>
          <w:color w:val="171717" w:themeColor="background2" w:themeShade="1A"/>
          <w:sz w:val="28"/>
          <w:szCs w:val="28"/>
          <w:lang w:val="vi-VN"/>
        </w:rPr>
        <w:t xml:space="preserve"> and people's livelihood all over the world</w:t>
      </w:r>
      <w:r w:rsidR="00A27AA5">
        <w:rPr>
          <w:rFonts w:ascii="Cuprum" w:hAnsi="Cuprum" w:cs="Times New Roman"/>
          <w:color w:val="171717" w:themeColor="background2" w:themeShade="1A"/>
          <w:sz w:val="28"/>
          <w:szCs w:val="28"/>
        </w:rPr>
        <w:t>.</w:t>
      </w:r>
      <w:r w:rsidR="00FA3A0F">
        <w:rPr>
          <w:rFonts w:ascii="Cuprum" w:hAnsi="Cuprum" w:cs="Times New Roman"/>
          <w:color w:val="171717" w:themeColor="background2" w:themeShade="1A"/>
          <w:sz w:val="28"/>
          <w:szCs w:val="28"/>
          <w:lang w:val="vi-VN"/>
        </w:rPr>
        <w:t xml:space="preserve"> More devastatingly, it has taken millions of people's lives. Therefore, governments have taken initiative and medcial personnels are dispatched to deal with the situation</w:t>
      </w:r>
      <w:r w:rsidR="004446CF">
        <w:rPr>
          <w:rFonts w:ascii="Cuprum" w:hAnsi="Cuprum" w:cs="Times New Roman"/>
          <w:color w:val="171717" w:themeColor="background2" w:themeShade="1A"/>
          <w:sz w:val="28"/>
          <w:szCs w:val="28"/>
          <w:lang w:val="vi-VN"/>
        </w:rPr>
        <w:t xml:space="preserve">. </w:t>
      </w:r>
    </w:p>
    <w:p w14:paraId="0B95E9D2" w14:textId="0C8DB195" w:rsidR="00751F19" w:rsidRDefault="00FA3A0F" w:rsidP="009A07CE">
      <w:pPr>
        <w:pStyle w:val="ListParagraph"/>
        <w:spacing w:after="0"/>
        <w:ind w:left="0" w:firstLine="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In order to </w:t>
      </w:r>
      <w:r w:rsidR="00E957F7">
        <w:rPr>
          <w:rFonts w:ascii="Cuprum" w:hAnsi="Cuprum" w:cs="Times New Roman"/>
          <w:color w:val="171717" w:themeColor="background2" w:themeShade="1A"/>
          <w:sz w:val="28"/>
          <w:szCs w:val="28"/>
          <w:lang w:val="vi-VN"/>
        </w:rPr>
        <w:t>help make their work easier and accelerate the schedule, a COVID-19 patient management system is a must</w:t>
      </w:r>
      <w:r w:rsidR="0076797F">
        <w:rPr>
          <w:rFonts w:ascii="Cuprum" w:hAnsi="Cuprum" w:cs="Times New Roman"/>
          <w:color w:val="171717" w:themeColor="background2" w:themeShade="1A"/>
          <w:sz w:val="28"/>
          <w:szCs w:val="28"/>
          <w:lang w:val="vi-VN"/>
        </w:rPr>
        <w:t>.</w:t>
      </w:r>
      <w:r w:rsidR="003F307B">
        <w:rPr>
          <w:rFonts w:ascii="Cuprum" w:hAnsi="Cuprum" w:cs="Times New Roman"/>
          <w:color w:val="171717" w:themeColor="background2" w:themeShade="1A"/>
          <w:sz w:val="28"/>
          <w:szCs w:val="28"/>
          <w:lang w:val="vi-VN"/>
        </w:rPr>
        <w:t xml:space="preserve"> It is an application in which administrators can keep track of the patients' information and </w:t>
      </w:r>
      <w:r w:rsidR="009E62C3">
        <w:rPr>
          <w:rFonts w:ascii="Cuprum" w:hAnsi="Cuprum" w:cs="Times New Roman"/>
          <w:color w:val="171717" w:themeColor="background2" w:themeShade="1A"/>
          <w:sz w:val="28"/>
          <w:szCs w:val="28"/>
          <w:lang w:val="vi-VN"/>
        </w:rPr>
        <w:t>status, as well as managing the necessities packages.</w:t>
      </w:r>
    </w:p>
    <w:p w14:paraId="32E26397" w14:textId="77777777" w:rsidR="009A07CE" w:rsidRDefault="009A07CE" w:rsidP="009A07CE">
      <w:pPr>
        <w:pStyle w:val="ListParagraph"/>
        <w:spacing w:after="0"/>
        <w:ind w:left="0" w:firstLine="360"/>
        <w:jc w:val="both"/>
        <w:rPr>
          <w:rFonts w:ascii="Cuprum" w:hAnsi="Cuprum" w:cs="Times New Roman"/>
          <w:color w:val="171717" w:themeColor="background2" w:themeShade="1A"/>
          <w:sz w:val="28"/>
          <w:szCs w:val="28"/>
          <w:lang w:val="vi-VN"/>
        </w:rPr>
      </w:pPr>
    </w:p>
    <w:p w14:paraId="24E8D8A0" w14:textId="7DA8C664" w:rsidR="003F307B"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2</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Purpose of topic's selection</w:t>
      </w:r>
    </w:p>
    <w:p w14:paraId="4DD8807C" w14:textId="3213761E" w:rsidR="009C1021" w:rsidRDefault="00267253"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Like everyone else, our group want this pandemic to end as quickly as possible, so that the world can return to its normal state and no one else has to suffer. We decide to help by developing an application that fulfills the requirements stated in the Project Context section above. Additionally, those on the "front lines" like medical personnels have worked so hard to keep us safe</w:t>
      </w:r>
      <w:r w:rsidR="0099642B">
        <w:rPr>
          <w:rFonts w:ascii="Cuprum" w:hAnsi="Cuprum" w:cs="Times New Roman"/>
          <w:color w:val="171717" w:themeColor="background2" w:themeShade="1A"/>
          <w:sz w:val="28"/>
          <w:szCs w:val="28"/>
          <w:lang w:val="vi-VN"/>
        </w:rPr>
        <w:t xml:space="preserve"> from COVID-19, so lifting some weight off their shoulders is one of our intentions.</w:t>
      </w:r>
      <w:r w:rsidR="009C1021">
        <w:rPr>
          <w:rFonts w:ascii="Cuprum" w:hAnsi="Cuprum" w:cs="Times New Roman"/>
          <w:color w:val="171717" w:themeColor="background2" w:themeShade="1A"/>
          <w:sz w:val="28"/>
          <w:szCs w:val="28"/>
          <w:lang w:val="vi-VN"/>
        </w:rPr>
        <w:t xml:space="preserve"> Our group's first </w:t>
      </w:r>
      <w:r w:rsidR="00BC33A9">
        <w:rPr>
          <w:rFonts w:ascii="Cuprum" w:hAnsi="Cuprum" w:cs="Times New Roman"/>
          <w:color w:val="171717" w:themeColor="background2" w:themeShade="1A"/>
          <w:sz w:val="28"/>
          <w:szCs w:val="28"/>
          <w:lang w:val="vi-VN"/>
        </w:rPr>
        <w:t>target users are the Vietnamese people</w:t>
      </w:r>
      <w:r w:rsidR="002F65D8">
        <w:rPr>
          <w:rFonts w:ascii="Cuprum" w:hAnsi="Cuprum" w:cs="Times New Roman"/>
          <w:color w:val="171717" w:themeColor="background2" w:themeShade="1A"/>
          <w:sz w:val="28"/>
          <w:szCs w:val="28"/>
        </w:rPr>
        <w:t>, as we are Vietnamese ourselves.</w:t>
      </w:r>
    </w:p>
    <w:p w14:paraId="2FA723B5" w14:textId="77777777" w:rsidR="009A07CE" w:rsidRPr="002F28CE" w:rsidRDefault="009A07CE" w:rsidP="00460F2A">
      <w:pPr>
        <w:pStyle w:val="ListParagraph"/>
        <w:ind w:left="0" w:firstLine="360"/>
        <w:jc w:val="both"/>
        <w:rPr>
          <w:rFonts w:ascii="Cuprum" w:hAnsi="Cuprum" w:cs="Times New Roman"/>
          <w:color w:val="171717" w:themeColor="background2" w:themeShade="1A"/>
          <w:sz w:val="28"/>
          <w:szCs w:val="28"/>
        </w:rPr>
      </w:pPr>
    </w:p>
    <w:p w14:paraId="5A852A74" w14:textId="5F5DDE1A" w:rsidR="001C2BF8"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3</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Existing applications review</w:t>
      </w:r>
    </w:p>
    <w:p w14:paraId="62F48B22" w14:textId="71142AD5" w:rsidR="00E10EB6" w:rsidRPr="007019B2" w:rsidRDefault="0096667C" w:rsidP="00460F2A">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lang w:val="vi-VN"/>
        </w:rPr>
        <w:t xml:space="preserve">As of November 2021, Vietnam has </w:t>
      </w:r>
      <w:r w:rsidR="009E72EA">
        <w:rPr>
          <w:rFonts w:ascii="Cuprum" w:hAnsi="Cuprum" w:cs="Times New Roman"/>
          <w:color w:val="171717" w:themeColor="background2" w:themeShade="1A"/>
          <w:sz w:val="28"/>
          <w:szCs w:val="28"/>
          <w:lang w:val="vi-VN"/>
        </w:rPr>
        <w:t xml:space="preserve">several applications with similar </w:t>
      </w:r>
      <w:r w:rsidR="001A7166">
        <w:rPr>
          <w:rFonts w:ascii="Cuprum" w:hAnsi="Cuprum" w:cs="Times New Roman"/>
          <w:color w:val="171717" w:themeColor="background2" w:themeShade="1A"/>
          <w:sz w:val="28"/>
          <w:szCs w:val="28"/>
          <w:lang w:val="vi-VN"/>
        </w:rPr>
        <w:t>functionality. They includes</w:t>
      </w:r>
      <w:r w:rsidR="00BC33A9">
        <w:rPr>
          <w:rFonts w:ascii="Cuprum" w:hAnsi="Cuprum" w:cs="Times New Roman"/>
          <w:color w:val="171717" w:themeColor="background2" w:themeShade="1A"/>
          <w:sz w:val="28"/>
          <w:szCs w:val="28"/>
          <w:lang w:val="vi-VN"/>
        </w:rPr>
        <w:t xml:space="preserve"> common</w:t>
      </w:r>
      <w:r w:rsidR="001A7166">
        <w:rPr>
          <w:rFonts w:ascii="Cuprum" w:hAnsi="Cuprum" w:cs="Times New Roman"/>
          <w:color w:val="171717" w:themeColor="background2" w:themeShade="1A"/>
          <w:sz w:val="28"/>
          <w:szCs w:val="28"/>
          <w:lang w:val="vi-VN"/>
        </w:rPr>
        <w:t xml:space="preserve"> features such as vaccine certificate</w:t>
      </w:r>
      <w:r w:rsidR="009C1021">
        <w:rPr>
          <w:rFonts w:ascii="Cuprum" w:hAnsi="Cuprum" w:cs="Times New Roman"/>
          <w:color w:val="171717" w:themeColor="background2" w:themeShade="1A"/>
          <w:sz w:val="28"/>
          <w:szCs w:val="28"/>
          <w:lang w:val="vi-VN"/>
        </w:rPr>
        <w:t>, medical declaration</w:t>
      </w:r>
      <w:r w:rsidR="00BC33A9">
        <w:rPr>
          <w:rFonts w:ascii="Cuprum" w:hAnsi="Cuprum" w:cs="Times New Roman"/>
          <w:color w:val="171717" w:themeColor="background2" w:themeShade="1A"/>
          <w:sz w:val="28"/>
          <w:szCs w:val="28"/>
          <w:lang w:val="vi-VN"/>
        </w:rPr>
        <w:t>. However, each of them</w:t>
      </w:r>
      <w:r w:rsidR="004C3CB3">
        <w:rPr>
          <w:rFonts w:ascii="Cuprum" w:hAnsi="Cuprum" w:cs="Times New Roman"/>
          <w:color w:val="171717" w:themeColor="background2" w:themeShade="1A"/>
          <w:sz w:val="28"/>
          <w:szCs w:val="28"/>
          <w:lang w:val="vi-VN"/>
        </w:rPr>
        <w:t xml:space="preserve"> also</w:t>
      </w:r>
      <w:r w:rsidR="00BC33A9">
        <w:rPr>
          <w:rFonts w:ascii="Cuprum" w:hAnsi="Cuprum" w:cs="Times New Roman"/>
          <w:color w:val="171717" w:themeColor="background2" w:themeShade="1A"/>
          <w:sz w:val="28"/>
          <w:szCs w:val="28"/>
          <w:lang w:val="vi-VN"/>
        </w:rPr>
        <w:t xml:space="preserve"> contains their own specific</w:t>
      </w:r>
      <w:r w:rsidR="004C3CB3">
        <w:rPr>
          <w:rFonts w:ascii="Cuprum" w:hAnsi="Cuprum" w:cs="Times New Roman"/>
          <w:color w:val="171717" w:themeColor="background2" w:themeShade="1A"/>
          <w:sz w:val="28"/>
          <w:szCs w:val="28"/>
          <w:lang w:val="vi-VN"/>
        </w:rPr>
        <w:t xml:space="preserve"> features. </w:t>
      </w:r>
      <w:r w:rsidR="007019B2">
        <w:rPr>
          <w:rFonts w:ascii="Cuprum" w:hAnsi="Cuprum" w:cs="Times New Roman"/>
          <w:color w:val="171717" w:themeColor="background2" w:themeShade="1A"/>
          <w:sz w:val="28"/>
          <w:szCs w:val="28"/>
        </w:rPr>
        <w:t>Some notable applications are listed below.</w:t>
      </w:r>
    </w:p>
    <w:p w14:paraId="01B3BDDC" w14:textId="1DAF3E64" w:rsidR="004C3CB3" w:rsidRDefault="007F3CC8"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Sổ Sức khỏe Điện tử (Tentatively translated: Digital Health Manual) provides a wide range of functions</w:t>
      </w:r>
      <w:r w:rsidR="007019B2">
        <w:rPr>
          <w:rFonts w:ascii="Cuprum" w:hAnsi="Cuprum" w:cs="Times New Roman"/>
          <w:color w:val="171717" w:themeColor="background2" w:themeShade="1A"/>
          <w:sz w:val="28"/>
          <w:szCs w:val="28"/>
        </w:rPr>
        <w:t xml:space="preserve"> like</w:t>
      </w:r>
      <w:r>
        <w:rPr>
          <w:rFonts w:ascii="Cuprum" w:hAnsi="Cuprum" w:cs="Times New Roman"/>
          <w:color w:val="171717" w:themeColor="background2" w:themeShade="1A"/>
          <w:sz w:val="28"/>
          <w:szCs w:val="28"/>
          <w:lang w:val="vi-VN"/>
        </w:rPr>
        <w:t xml:space="preserve"> </w:t>
      </w:r>
      <w:r w:rsidR="002B631F">
        <w:rPr>
          <w:rFonts w:ascii="Cuprum" w:hAnsi="Cuprum" w:cs="Times New Roman"/>
          <w:color w:val="171717" w:themeColor="background2" w:themeShade="1A"/>
          <w:sz w:val="28"/>
          <w:szCs w:val="28"/>
          <w:lang w:val="vi-VN"/>
        </w:rPr>
        <w:t xml:space="preserve">vaccination registration or </w:t>
      </w:r>
      <w:r w:rsidR="001B0BD8">
        <w:rPr>
          <w:rFonts w:ascii="Cuprum" w:hAnsi="Cuprum" w:cs="Times New Roman"/>
          <w:color w:val="171717" w:themeColor="background2" w:themeShade="1A"/>
          <w:sz w:val="28"/>
          <w:szCs w:val="28"/>
          <w:lang w:val="vi-VN"/>
        </w:rPr>
        <w:t>arrangement for health examination.</w:t>
      </w:r>
    </w:p>
    <w:p w14:paraId="3AFEF15B" w14:textId="79D8541E" w:rsidR="006454C4" w:rsidRPr="007019B2" w:rsidRDefault="006454C4" w:rsidP="007019B2">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lang w:val="vi-VN"/>
        </w:rPr>
        <w:t xml:space="preserve">PC-Covid </w:t>
      </w:r>
      <w:r w:rsidR="007019B2">
        <w:rPr>
          <w:rFonts w:ascii="Cuprum" w:hAnsi="Cuprum" w:cs="Times New Roman"/>
          <w:color w:val="171717" w:themeColor="background2" w:themeShade="1A"/>
          <w:sz w:val="28"/>
          <w:szCs w:val="28"/>
        </w:rPr>
        <w:t>allows its users to check for COVID test information.</w:t>
      </w:r>
    </w:p>
    <w:p w14:paraId="5975FC55" w14:textId="3A11A32E" w:rsidR="009A07CE" w:rsidRPr="009A07CE" w:rsidRDefault="007019B2" w:rsidP="009A07CE">
      <w:pPr>
        <w:pStyle w:val="ListParagraph"/>
        <w:numPr>
          <w:ilvl w:val="0"/>
          <w:numId w:val="21"/>
        </w:numPr>
        <w:ind w:left="360"/>
        <w:jc w:val="both"/>
        <w:rPr>
          <w:rFonts w:ascii="Cuprum" w:hAnsi="Cuprum" w:cs="Times New Roman"/>
          <w:color w:val="171717" w:themeColor="background2" w:themeShade="1A"/>
          <w:sz w:val="28"/>
          <w:szCs w:val="28"/>
          <w:lang w:val="vi-VN"/>
        </w:rPr>
      </w:pPr>
      <w:r>
        <w:rPr>
          <w:rFonts w:ascii="Cuprum" w:hAnsi="Cuprum" w:cs="Times New Roman"/>
          <w:color w:val="171717" w:themeColor="background2" w:themeShade="1A"/>
          <w:sz w:val="28"/>
          <w:szCs w:val="28"/>
        </w:rPr>
        <w:t>VNEID can be used to declare the locations that users will go</w:t>
      </w:r>
      <w:r w:rsidR="00A42EBF">
        <w:rPr>
          <w:rFonts w:ascii="Cuprum" w:hAnsi="Cuprum" w:cs="Times New Roman"/>
          <w:color w:val="171717" w:themeColor="background2" w:themeShade="1A"/>
          <w:sz w:val="28"/>
          <w:szCs w:val="28"/>
        </w:rPr>
        <w:t xml:space="preserve"> in the near future.</w:t>
      </w:r>
    </w:p>
    <w:p w14:paraId="51AE000A" w14:textId="77777777" w:rsidR="009A07CE" w:rsidRPr="009A07CE" w:rsidRDefault="009A07CE" w:rsidP="009A07CE">
      <w:pPr>
        <w:jc w:val="both"/>
        <w:rPr>
          <w:rFonts w:ascii="Cuprum" w:hAnsi="Cuprum" w:cs="Times New Roman"/>
          <w:color w:val="171717" w:themeColor="background2" w:themeShade="1A"/>
          <w:szCs w:val="28"/>
          <w:lang w:val="vi-VN"/>
        </w:rPr>
      </w:pPr>
    </w:p>
    <w:p w14:paraId="6C94ACC9" w14:textId="08B9F60D" w:rsidR="009A07CE" w:rsidRPr="009A07CE" w:rsidRDefault="009A07CE" w:rsidP="009A07CE">
      <w:pPr>
        <w:pStyle w:val="ListParagraph"/>
        <w:spacing w:after="0"/>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4</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System requirements</w:t>
      </w:r>
    </w:p>
    <w:p w14:paraId="6D5C8D9B" w14:textId="7254C313" w:rsidR="009A07CE" w:rsidRDefault="00662BFE" w:rsidP="00312F5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Although fulfulling some important functionality, the applications mentioned above suffer from a few major problems such as late synchronization, </w:t>
      </w:r>
      <w:r w:rsidR="0045217E">
        <w:rPr>
          <w:rFonts w:ascii="Cuprum" w:hAnsi="Cuprum" w:cs="Times New Roman"/>
          <w:b w:val="0"/>
          <w:bCs/>
          <w:color w:val="171717" w:themeColor="background2" w:themeShade="1A"/>
          <w:szCs w:val="28"/>
        </w:rPr>
        <w:t xml:space="preserve">dull user interface, or </w:t>
      </w:r>
      <w:r w:rsidR="00274648">
        <w:rPr>
          <w:rFonts w:ascii="Cuprum" w:hAnsi="Cuprum" w:cs="Times New Roman"/>
          <w:b w:val="0"/>
          <w:bCs/>
          <w:color w:val="171717" w:themeColor="background2" w:themeShade="1A"/>
          <w:szCs w:val="28"/>
        </w:rPr>
        <w:t>late OTP code delivery.</w:t>
      </w:r>
      <w:r w:rsidR="00EA15CA">
        <w:rPr>
          <w:rFonts w:ascii="Cuprum" w:hAnsi="Cuprum" w:cs="Times New Roman"/>
          <w:b w:val="0"/>
          <w:bCs/>
          <w:color w:val="171717" w:themeColor="background2" w:themeShade="1A"/>
          <w:szCs w:val="28"/>
        </w:rPr>
        <w:t xml:space="preserve"> As a result, these applications recieve negative to average reviews from the users. We want our own application </w:t>
      </w:r>
      <w:r w:rsidR="00E606D6">
        <w:rPr>
          <w:rFonts w:ascii="Cuprum" w:hAnsi="Cuprum" w:cs="Times New Roman"/>
          <w:b w:val="0"/>
          <w:bCs/>
          <w:color w:val="171717" w:themeColor="background2" w:themeShade="1A"/>
          <w:szCs w:val="28"/>
          <w:lang w:val="vi-VN"/>
        </w:rPr>
        <w:t xml:space="preserve">to be </w:t>
      </w:r>
      <w:r w:rsidR="00EA15CA">
        <w:rPr>
          <w:rFonts w:ascii="Cuprum" w:hAnsi="Cuprum" w:cs="Times New Roman"/>
          <w:b w:val="0"/>
          <w:bCs/>
          <w:color w:val="171717" w:themeColor="background2" w:themeShade="1A"/>
          <w:szCs w:val="28"/>
        </w:rPr>
        <w:t>without such issues, hence the</w:t>
      </w:r>
      <w:r w:rsidR="009760B0">
        <w:rPr>
          <w:rFonts w:ascii="Cuprum" w:hAnsi="Cuprum" w:cs="Times New Roman"/>
          <w:b w:val="0"/>
          <w:bCs/>
          <w:color w:val="171717" w:themeColor="background2" w:themeShade="1A"/>
          <w:szCs w:val="28"/>
        </w:rPr>
        <w:t xml:space="preserve"> requirements below.</w:t>
      </w:r>
    </w:p>
    <w:p w14:paraId="38CC9CD9" w14:textId="77777777" w:rsidR="009A07CE" w:rsidRDefault="009A07CE">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6DE84EDE" w14:textId="5DDA561D" w:rsidR="00DF4EE6" w:rsidRPr="00DF4EE6" w:rsidRDefault="00DF4EE6" w:rsidP="00DF4EE6">
      <w:pPr>
        <w:pStyle w:val="ListParagraph"/>
        <w:numPr>
          <w:ilvl w:val="0"/>
          <w:numId w:val="22"/>
        </w:numPr>
        <w:ind w:left="360"/>
        <w:jc w:val="both"/>
        <w:rPr>
          <w:rFonts w:ascii="Cuprum" w:hAnsi="Cuprum" w:cs="Times New Roman"/>
          <w:bCs/>
          <w:color w:val="171717" w:themeColor="background2" w:themeShade="1A"/>
          <w:sz w:val="28"/>
          <w:szCs w:val="36"/>
        </w:rPr>
      </w:pPr>
      <w:r w:rsidRPr="00DF4EE6">
        <w:rPr>
          <w:rFonts w:ascii="Cuprum" w:hAnsi="Cuprum" w:cs="Times New Roman"/>
          <w:b/>
          <w:color w:val="171717" w:themeColor="background2" w:themeShade="1A"/>
          <w:sz w:val="28"/>
          <w:szCs w:val="36"/>
        </w:rPr>
        <w:lastRenderedPageBreak/>
        <w:t>Functional Requirements</w:t>
      </w:r>
    </w:p>
    <w:p w14:paraId="1C266ECE" w14:textId="6D494450" w:rsidR="00DF4EE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application should allow Adminstrator account creation upon its first start-up.</w:t>
      </w:r>
    </w:p>
    <w:p w14:paraId="292BEACC" w14:textId="1EDE7DE0" w:rsidR="00E606D6" w:rsidRPr="00E606D6"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Patients are required to create password if their accounts already exist in the system but no login has ever occured.</w:t>
      </w:r>
    </w:p>
    <w:p w14:paraId="588FC3E1" w14:textId="1CB46281" w:rsidR="00E606D6" w:rsidRPr="0041089A" w:rsidRDefault="00E606D6"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Only Administra</w:t>
      </w:r>
      <w:r w:rsidR="000E7D55">
        <w:rPr>
          <w:rFonts w:ascii="Cuprum" w:hAnsi="Cuprum" w:cs="Times New Roman"/>
          <w:bCs/>
          <w:color w:val="171717" w:themeColor="background2" w:themeShade="1A"/>
          <w:sz w:val="28"/>
          <w:szCs w:val="36"/>
          <w:lang w:val="vi-VN"/>
        </w:rPr>
        <w:t>t</w:t>
      </w:r>
      <w:r>
        <w:rPr>
          <w:rFonts w:ascii="Cuprum" w:hAnsi="Cuprum" w:cs="Times New Roman"/>
          <w:bCs/>
          <w:color w:val="171717" w:themeColor="background2" w:themeShade="1A"/>
          <w:sz w:val="28"/>
          <w:szCs w:val="36"/>
          <w:lang w:val="vi-VN"/>
        </w:rPr>
        <w:t xml:space="preserve">ors </w:t>
      </w:r>
      <w:r w:rsidR="000E7D55">
        <w:rPr>
          <w:rFonts w:ascii="Cuprum" w:hAnsi="Cuprum" w:cs="Times New Roman"/>
          <w:bCs/>
          <w:color w:val="171717" w:themeColor="background2" w:themeShade="1A"/>
          <w:sz w:val="28"/>
          <w:szCs w:val="36"/>
          <w:lang w:val="vi-VN"/>
        </w:rPr>
        <w:t xml:space="preserve">have the right to view the list of Patients, along with their </w:t>
      </w:r>
      <w:r w:rsidR="000E7D55">
        <w:rPr>
          <w:rFonts w:ascii="Cuprum" w:hAnsi="Cuprum" w:cs="Times New Roman"/>
          <w:bCs/>
          <w:color w:val="171717" w:themeColor="background2" w:themeShade="1A"/>
          <w:sz w:val="28"/>
          <w:szCs w:val="36"/>
          <w:lang w:val="vi-VN"/>
        </w:rPr>
        <w:br/>
        <w:t>specific information</w:t>
      </w:r>
      <w:r w:rsidR="00187350">
        <w:rPr>
          <w:rFonts w:ascii="Cuprum" w:hAnsi="Cuprum" w:cs="Times New Roman"/>
          <w:bCs/>
          <w:color w:val="171717" w:themeColor="background2" w:themeShade="1A"/>
          <w:sz w:val="28"/>
          <w:szCs w:val="36"/>
          <w:lang w:val="vi-VN"/>
        </w:rPr>
        <w:t>;</w:t>
      </w:r>
      <w:r w:rsidR="00C253BD">
        <w:rPr>
          <w:rFonts w:ascii="Cuprum" w:hAnsi="Cuprum" w:cs="Times New Roman"/>
          <w:bCs/>
          <w:color w:val="171717" w:themeColor="background2" w:themeShade="1A"/>
          <w:sz w:val="28"/>
          <w:szCs w:val="36"/>
          <w:lang w:val="vi-VN"/>
        </w:rPr>
        <w:t xml:space="preserve"> </w:t>
      </w:r>
      <w:r w:rsidR="00187350">
        <w:rPr>
          <w:rFonts w:ascii="Cuprum" w:hAnsi="Cuprum" w:cs="Times New Roman"/>
          <w:bCs/>
          <w:color w:val="171717" w:themeColor="background2" w:themeShade="1A"/>
          <w:sz w:val="28"/>
          <w:szCs w:val="36"/>
          <w:lang w:val="vi-VN"/>
        </w:rPr>
        <w:t>change their status and location, and manage necessity packages, in addition to compiling statistics.</w:t>
      </w:r>
    </w:p>
    <w:p w14:paraId="4F33A509" w14:textId="3F062854" w:rsidR="0041089A" w:rsidRPr="00C253BD" w:rsidRDefault="0041089A" w:rsidP="00DF4EE6">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Patients can view their information, history of management and necessity packages, </w:t>
      </w:r>
      <w:r w:rsidR="006333A5">
        <w:rPr>
          <w:rFonts w:ascii="Cuprum" w:hAnsi="Cuprum" w:cs="Times New Roman"/>
          <w:bCs/>
          <w:color w:val="171717" w:themeColor="background2" w:themeShade="1A"/>
          <w:sz w:val="28"/>
          <w:szCs w:val="36"/>
          <w:lang w:val="vi-VN"/>
        </w:rPr>
        <w:br/>
      </w:r>
      <w:r>
        <w:rPr>
          <w:rFonts w:ascii="Cuprum" w:hAnsi="Cuprum" w:cs="Times New Roman"/>
          <w:bCs/>
          <w:color w:val="171717" w:themeColor="background2" w:themeShade="1A"/>
          <w:sz w:val="28"/>
          <w:szCs w:val="36"/>
          <w:lang w:val="vi-VN"/>
        </w:rPr>
        <w:t>as well as their payment history and debit.</w:t>
      </w:r>
    </w:p>
    <w:p w14:paraId="44F8A118" w14:textId="7E02CE33" w:rsidR="003617C1" w:rsidRPr="006F01E0" w:rsidRDefault="00CF79B5"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 xml:space="preserve">The software system should </w:t>
      </w:r>
      <w:r w:rsidR="006F01E0">
        <w:rPr>
          <w:rFonts w:ascii="Cuprum" w:hAnsi="Cuprum" w:cs="Times New Roman"/>
          <w:bCs/>
          <w:color w:val="171717" w:themeColor="background2" w:themeShade="1A"/>
          <w:sz w:val="28"/>
          <w:szCs w:val="36"/>
          <w:lang w:val="vi-VN"/>
        </w:rPr>
        <w:t>include</w:t>
      </w:r>
      <w:r>
        <w:rPr>
          <w:rFonts w:ascii="Cuprum" w:hAnsi="Cuprum" w:cs="Times New Roman"/>
          <w:bCs/>
          <w:color w:val="171717" w:themeColor="background2" w:themeShade="1A"/>
          <w:sz w:val="28"/>
          <w:szCs w:val="36"/>
          <w:lang w:val="vi-VN"/>
        </w:rPr>
        <w:t xml:space="preserve"> banking API.</w:t>
      </w:r>
    </w:p>
    <w:p w14:paraId="33FFC410" w14:textId="21750715" w:rsidR="006F01E0" w:rsidRPr="006F01E0" w:rsidRDefault="006F01E0" w:rsidP="006F01E0">
      <w:pPr>
        <w:pStyle w:val="ListParagraph"/>
        <w:numPr>
          <w:ilvl w:val="0"/>
          <w:numId w:val="22"/>
        </w:numPr>
        <w:ind w:left="360"/>
        <w:jc w:val="both"/>
        <w:rPr>
          <w:rFonts w:ascii="Cuprum" w:hAnsi="Cuprum" w:cs="Times New Roman"/>
          <w:bCs/>
          <w:color w:val="171717" w:themeColor="background2" w:themeShade="1A"/>
          <w:sz w:val="28"/>
          <w:szCs w:val="36"/>
        </w:rPr>
      </w:pPr>
      <w:r>
        <w:rPr>
          <w:rFonts w:ascii="Cuprum" w:hAnsi="Cuprum" w:cs="Times New Roman"/>
          <w:b/>
          <w:color w:val="171717" w:themeColor="background2" w:themeShade="1A"/>
          <w:sz w:val="28"/>
          <w:szCs w:val="36"/>
          <w:lang w:val="vi-VN"/>
        </w:rPr>
        <w:t>Non-</w:t>
      </w:r>
      <w:r w:rsidRPr="00DF4EE6">
        <w:rPr>
          <w:rFonts w:ascii="Cuprum" w:hAnsi="Cuprum" w:cs="Times New Roman"/>
          <w:b/>
          <w:color w:val="171717" w:themeColor="background2" w:themeShade="1A"/>
          <w:sz w:val="28"/>
          <w:szCs w:val="36"/>
        </w:rPr>
        <w:t>Functional Requirements</w:t>
      </w:r>
    </w:p>
    <w:p w14:paraId="761176DF" w14:textId="7777777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user interface should follow UI/UX guidelines for better user experience.</w:t>
      </w:r>
    </w:p>
    <w:p w14:paraId="4D3A42A6" w14:textId="7412C867" w:rsidR="006F01E0" w:rsidRPr="006F01E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client component of the system shall not require more than 100 MB disc space and 4GB Ram, while requiring the operating system of Windows 10 or more.</w:t>
      </w:r>
    </w:p>
    <w:p w14:paraId="0F9F039E" w14:textId="2457C299" w:rsidR="006F01E0" w:rsidRPr="00E310D0" w:rsidRDefault="006F01E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component of the system shall utilize Microsoft SQL Server.</w:t>
      </w:r>
    </w:p>
    <w:p w14:paraId="55D12745" w14:textId="488AC232"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Most of the client component's responses and transactions should occur no more than 10 seconds.</w:t>
      </w:r>
    </w:p>
    <w:p w14:paraId="0E48CEEF" w14:textId="204526E3" w:rsidR="00E310D0" w:rsidRPr="00E310D0"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The server should be capable of handling at least 100 concurrent users.</w:t>
      </w:r>
    </w:p>
    <w:p w14:paraId="17F1906F" w14:textId="3C7CCC83" w:rsidR="00E310D0" w:rsidRPr="003E5C32" w:rsidRDefault="00E310D0"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User inputs must be responded in less than 200 miliseconds.</w:t>
      </w:r>
    </w:p>
    <w:p w14:paraId="1ABE805B" w14:textId="43F607E4" w:rsidR="003E5C32" w:rsidRPr="002264F8" w:rsidRDefault="003E5C32" w:rsidP="006F01E0">
      <w:pPr>
        <w:pStyle w:val="ListParagraph"/>
        <w:numPr>
          <w:ilvl w:val="1"/>
          <w:numId w:val="22"/>
        </w:numPr>
        <w:ind w:left="720"/>
        <w:jc w:val="both"/>
        <w:rPr>
          <w:rFonts w:ascii="Cuprum" w:hAnsi="Cuprum" w:cs="Times New Roman"/>
          <w:bCs/>
          <w:color w:val="171717" w:themeColor="background2" w:themeShade="1A"/>
          <w:sz w:val="28"/>
          <w:szCs w:val="36"/>
        </w:rPr>
      </w:pPr>
      <w:r>
        <w:rPr>
          <w:rFonts w:ascii="Cuprum" w:hAnsi="Cuprum" w:cs="Times New Roman"/>
          <w:bCs/>
          <w:color w:val="171717" w:themeColor="background2" w:themeShade="1A"/>
          <w:sz w:val="28"/>
          <w:szCs w:val="36"/>
          <w:lang w:val="vi-VN"/>
        </w:rPr>
        <w:t>All information must be synchronized less than 3 hours.</w:t>
      </w:r>
    </w:p>
    <w:p w14:paraId="430932EA" w14:textId="28FFDBB2" w:rsidR="009A07CE" w:rsidRDefault="009A07CE" w:rsidP="002264F8">
      <w:pPr>
        <w:jc w:val="both"/>
        <w:rPr>
          <w:rFonts w:ascii="Cuprum" w:hAnsi="Cuprum" w:cs="Times New Roman"/>
          <w:b w:val="0"/>
          <w:bCs/>
          <w:color w:val="171717" w:themeColor="background2" w:themeShade="1A"/>
          <w:szCs w:val="28"/>
          <w:lang w:val="vi-VN"/>
        </w:rPr>
      </w:pPr>
    </w:p>
    <w:p w14:paraId="7A9BF535" w14:textId="09B9A24C" w:rsidR="009A07CE" w:rsidRPr="009A07CE" w:rsidRDefault="009A07CE" w:rsidP="009A07CE">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5</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Project scope</w:t>
      </w:r>
    </w:p>
    <w:p w14:paraId="50998CD2" w14:textId="7AF371BD" w:rsidR="002264F8" w:rsidRDefault="00FF4B81" w:rsidP="002264F8">
      <w:pPr>
        <w:jc w:val="both"/>
        <w:rPr>
          <w:rFonts w:ascii="Cuprum" w:hAnsi="Cuprum" w:cs="Times New Roman"/>
          <w:b w:val="0"/>
          <w:bCs/>
          <w:color w:val="171717" w:themeColor="background2" w:themeShade="1A"/>
          <w:szCs w:val="28"/>
          <w:lang w:val="vi-VN"/>
        </w:rPr>
      </w:pPr>
      <w:r>
        <w:rPr>
          <w:rFonts w:ascii="Cuprum" w:hAnsi="Cuprum" w:cs="Times New Roman"/>
          <w:b w:val="0"/>
          <w:bCs/>
          <w:color w:val="171717" w:themeColor="background2" w:themeShade="1A"/>
          <w:szCs w:val="28"/>
          <w:lang w:val="vi-VN"/>
        </w:rPr>
        <w:t xml:space="preserve">The scope of </w:t>
      </w:r>
      <w:r w:rsidR="00920A35">
        <w:rPr>
          <w:rFonts w:ascii="Cuprum" w:hAnsi="Cuprum" w:cs="Times New Roman"/>
          <w:b w:val="0"/>
          <w:bCs/>
          <w:color w:val="171717" w:themeColor="background2" w:themeShade="1A"/>
          <w:szCs w:val="28"/>
        </w:rPr>
        <w:t>this project</w:t>
      </w:r>
      <w:r>
        <w:rPr>
          <w:rFonts w:ascii="Cuprum" w:hAnsi="Cuprum" w:cs="Times New Roman"/>
          <w:b w:val="0"/>
          <w:bCs/>
          <w:color w:val="171717" w:themeColor="background2" w:themeShade="1A"/>
          <w:szCs w:val="28"/>
          <w:lang w:val="vi-VN"/>
        </w:rPr>
        <w:t xml:space="preserve"> is to create an environment where patients affected by COVID-19 </w:t>
      </w:r>
      <w:r w:rsidR="00920A35">
        <w:rPr>
          <w:rFonts w:ascii="Cuprum" w:hAnsi="Cuprum" w:cs="Times New Roman"/>
          <w:b w:val="0"/>
          <w:bCs/>
          <w:color w:val="171717" w:themeColor="background2" w:themeShade="1A"/>
          <w:szCs w:val="28"/>
          <w:lang w:val="vi-VN"/>
        </w:rPr>
        <w:br/>
      </w:r>
      <w:r>
        <w:rPr>
          <w:rFonts w:ascii="Cuprum" w:hAnsi="Cuprum" w:cs="Times New Roman"/>
          <w:b w:val="0"/>
          <w:bCs/>
          <w:color w:val="171717" w:themeColor="background2" w:themeShade="1A"/>
          <w:szCs w:val="28"/>
          <w:lang w:val="vi-VN"/>
        </w:rPr>
        <w:t>can be managed by medical personnels with little to no difficulty. Furthermore, said patients are provided with access to benefitial necessity packages</w:t>
      </w:r>
      <w:r w:rsidR="003B5A4D">
        <w:rPr>
          <w:rFonts w:ascii="Cuprum" w:hAnsi="Cuprum" w:cs="Times New Roman"/>
          <w:b w:val="0"/>
          <w:bCs/>
          <w:color w:val="171717" w:themeColor="background2" w:themeShade="1A"/>
          <w:szCs w:val="28"/>
        </w:rPr>
        <w:t xml:space="preserve"> and will have a pleasant experience</w:t>
      </w:r>
      <w:r>
        <w:rPr>
          <w:rFonts w:ascii="Cuprum" w:hAnsi="Cuprum" w:cs="Times New Roman"/>
          <w:b w:val="0"/>
          <w:bCs/>
          <w:color w:val="171717" w:themeColor="background2" w:themeShade="1A"/>
          <w:szCs w:val="28"/>
          <w:lang w:val="vi-VN"/>
        </w:rPr>
        <w:t xml:space="preserve">, as well as the ability to obtain information about their </w:t>
      </w:r>
      <w:r w:rsidR="00560748">
        <w:rPr>
          <w:rFonts w:ascii="Cuprum" w:hAnsi="Cuprum" w:cs="Times New Roman"/>
          <w:b w:val="0"/>
          <w:bCs/>
          <w:color w:val="171717" w:themeColor="background2" w:themeShade="1A"/>
          <w:szCs w:val="28"/>
          <w:lang w:val="vi-VN"/>
        </w:rPr>
        <w:t>health and status</w:t>
      </w:r>
      <w:r>
        <w:rPr>
          <w:rFonts w:ascii="Cuprum" w:hAnsi="Cuprum" w:cs="Times New Roman"/>
          <w:b w:val="0"/>
          <w:bCs/>
          <w:color w:val="171717" w:themeColor="background2" w:themeShade="1A"/>
          <w:szCs w:val="28"/>
          <w:lang w:val="vi-VN"/>
        </w:rPr>
        <w:t xml:space="preserve"> in general.</w:t>
      </w:r>
    </w:p>
    <w:p w14:paraId="20CB30A1" w14:textId="2E154E88" w:rsidR="00A972A8" w:rsidRDefault="00A972A8" w:rsidP="002264F8">
      <w:pPr>
        <w:jc w:val="both"/>
        <w:rPr>
          <w:rFonts w:ascii="Cuprum" w:hAnsi="Cuprum" w:cs="Times New Roman"/>
          <w:b w:val="0"/>
          <w:bCs/>
          <w:color w:val="171717" w:themeColor="background2" w:themeShade="1A"/>
          <w:szCs w:val="28"/>
          <w:lang w:val="vi-VN"/>
        </w:rPr>
      </w:pPr>
    </w:p>
    <w:p w14:paraId="7CC59763" w14:textId="3BA802C3" w:rsidR="00A972A8" w:rsidRPr="009A07CE" w:rsidRDefault="00A972A8" w:rsidP="00A972A8">
      <w:pPr>
        <w:pStyle w:val="ListParagraph"/>
        <w:ind w:left="0"/>
        <w:jc w:val="both"/>
        <w:rPr>
          <w:rFonts w:ascii="Arsenal" w:hAnsi="Arsenal" w:cs="Times New Roman"/>
          <w:b/>
          <w:bCs/>
          <w:color w:val="F7500D" w:themeColor="accent2"/>
          <w:sz w:val="32"/>
          <w:szCs w:val="32"/>
        </w:rPr>
      </w:pPr>
      <w:r>
        <w:rPr>
          <w:rFonts w:ascii="Arsenal" w:hAnsi="Arsenal" w:cs="Times New Roman"/>
          <w:b/>
          <w:bCs/>
          <w:color w:val="F7500D" w:themeColor="accent2"/>
          <w:sz w:val="32"/>
          <w:szCs w:val="32"/>
        </w:rPr>
        <w:t>6</w:t>
      </w:r>
      <w:r w:rsidRPr="009A07CE">
        <w:rPr>
          <w:rFonts w:ascii="Arsenal" w:hAnsi="Arsenal" w:cs="Times New Roman"/>
          <w:b/>
          <w:bCs/>
          <w:color w:val="F7500D" w:themeColor="accent2"/>
          <w:sz w:val="32"/>
          <w:szCs w:val="32"/>
        </w:rPr>
        <w:t xml:space="preserve">. </w:t>
      </w:r>
      <w:r>
        <w:rPr>
          <w:rFonts w:ascii="Arsenal" w:hAnsi="Arsenal" w:cs="Times New Roman"/>
          <w:b/>
          <w:bCs/>
          <w:color w:val="F7500D" w:themeColor="accent2"/>
          <w:sz w:val="32"/>
          <w:szCs w:val="32"/>
        </w:rPr>
        <w:t>Expected outcome</w:t>
      </w:r>
    </w:p>
    <w:p w14:paraId="02727A2C" w14:textId="4AB6837D" w:rsidR="00920A35" w:rsidRDefault="005B675C" w:rsidP="00A972A8">
      <w:pPr>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At the end, we expect to have a fully functional desktop application which can used by both the Administrators and the Patients. This application will consist of every functions and features stated in the Requirements file, while satisfying all of the requirements mentioned in section I.4 above.</w:t>
      </w:r>
    </w:p>
    <w:p w14:paraId="56DF22CF" w14:textId="77777777" w:rsidR="00920A35" w:rsidRDefault="00920A35">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p>
    <w:p w14:paraId="210787B5" w14:textId="6283793C"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Analysis and Design</w:t>
      </w:r>
    </w:p>
    <w:p w14:paraId="0C4D2939" w14:textId="374A81FC" w:rsidR="00965E71" w:rsidRDefault="00965E71" w:rsidP="00965E71">
      <w:pPr>
        <w:spacing w:after="200"/>
        <w:rPr>
          <w:rFonts w:ascii="Cuprum" w:hAnsi="Cuprum" w:cs="Times New Roman"/>
          <w:b w:val="0"/>
          <w:bCs/>
          <w:color w:val="171717" w:themeColor="background2" w:themeShade="1A"/>
          <w:szCs w:val="28"/>
        </w:rPr>
      </w:pPr>
      <w:r w:rsidRPr="009A07CE">
        <w:rPr>
          <w:rFonts w:ascii="Arsenal" w:hAnsi="Arsenal" w:cs="Times New Roman"/>
          <w:bCs/>
          <w:color w:val="F7500D" w:themeColor="accent2"/>
          <w:sz w:val="32"/>
          <w:szCs w:val="32"/>
        </w:rPr>
        <w:t xml:space="preserve">1. </w:t>
      </w:r>
      <w:r>
        <w:rPr>
          <w:rFonts w:ascii="Arsenal" w:hAnsi="Arsenal" w:cs="Times New Roman"/>
          <w:bCs/>
          <w:color w:val="F7500D" w:themeColor="accent2"/>
          <w:sz w:val="32"/>
          <w:szCs w:val="32"/>
        </w:rPr>
        <w:t>Class Diagram</w:t>
      </w:r>
    </w:p>
    <w:p w14:paraId="3BE917FC" w14:textId="2DB177C9" w:rsidR="00B86B43" w:rsidRDefault="006021E5" w:rsidP="001407C6">
      <w:pPr>
        <w:spacing w:before="240" w:after="200"/>
        <w:rPr>
          <w:rFonts w:ascii="Cuprum" w:hAnsi="Cuprum" w:cs="Times New Roman"/>
          <w:b w:val="0"/>
          <w:bCs/>
          <w:color w:val="171717" w:themeColor="background2" w:themeShade="1A"/>
          <w:szCs w:val="28"/>
        </w:rPr>
      </w:pPr>
      <w:r>
        <w:rPr>
          <w:rFonts w:ascii="Cuprum" w:hAnsi="Cuprum" w:cs="Times New Roman"/>
          <w:b w:val="0"/>
          <w:bCs/>
          <w:noProof/>
          <w:color w:val="171717" w:themeColor="background2" w:themeShade="1A"/>
          <w:szCs w:val="28"/>
        </w:rPr>
        <w:drawing>
          <wp:inline distT="0" distB="0" distL="0" distR="0" wp14:anchorId="12BC90E6" wp14:editId="1F9117F4">
            <wp:extent cx="63017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1740" cy="5181600"/>
                    </a:xfrm>
                    <a:prstGeom prst="rect">
                      <a:avLst/>
                    </a:prstGeom>
                    <a:noFill/>
                    <a:ln>
                      <a:noFill/>
                    </a:ln>
                  </pic:spPr>
                </pic:pic>
              </a:graphicData>
            </a:graphic>
          </wp:inline>
        </w:drawing>
      </w:r>
    </w:p>
    <w:p w14:paraId="19954C27"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Person</w:t>
      </w:r>
      <w:r w:rsidRPr="001407C6">
        <w:rPr>
          <w:rFonts w:ascii="Cuprum" w:hAnsi="Cuprum"/>
          <w:sz w:val="28"/>
          <w:szCs w:val="28"/>
        </w:rPr>
        <w:t>: This is an abstract class stores basic attributes of an account of COVID System such as type, username, password, checkLogin.</w:t>
      </w:r>
    </w:p>
    <w:p w14:paraId="0F972BFE"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Admin</w:t>
      </w:r>
      <w:r w:rsidRPr="001407C6">
        <w:rPr>
          <w:rFonts w:ascii="Cuprum" w:hAnsi="Cuprum"/>
          <w:sz w:val="28"/>
          <w:szCs w:val="28"/>
        </w:rPr>
        <w:t>: This is a child class from class Person. This class represents the Admin module and performs some admin-specific operations.</w:t>
      </w:r>
    </w:p>
    <w:p w14:paraId="357F6F1D" w14:textId="448F986C" w:rsid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Manager</w:t>
      </w:r>
      <w:r w:rsidRPr="001407C6">
        <w:rPr>
          <w:rFonts w:ascii="Cuprum" w:hAnsi="Cuprum"/>
          <w:sz w:val="28"/>
          <w:szCs w:val="28"/>
        </w:rPr>
        <w:t>: This is a child class from class Person which has some own attributes such as activeHisory for storing activity history and manageAccount for manage main account of Payment System.This class represents the Manager module and performs some manager-specific operations.</w:t>
      </w:r>
    </w:p>
    <w:p w14:paraId="45435E90" w14:textId="04B73E44" w:rsidR="001407C6" w:rsidRPr="001407C6" w:rsidRDefault="001407C6" w:rsidP="001407C6">
      <w:pPr>
        <w:spacing w:after="200"/>
        <w:rPr>
          <w:rFonts w:ascii="Cuprum" w:hAnsi="Cuprum"/>
          <w:b w:val="0"/>
          <w:color w:val="auto"/>
          <w:szCs w:val="28"/>
          <w:lang w:eastAsia="ja-JP"/>
        </w:rPr>
      </w:pPr>
      <w:r>
        <w:rPr>
          <w:rFonts w:ascii="Cuprum" w:hAnsi="Cuprum"/>
          <w:szCs w:val="28"/>
        </w:rPr>
        <w:br w:type="page"/>
      </w:r>
    </w:p>
    <w:p w14:paraId="74D67C1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lastRenderedPageBreak/>
        <w:t>COVIDPerson</w:t>
      </w:r>
      <w:r w:rsidRPr="001407C6">
        <w:rPr>
          <w:rFonts w:ascii="Cuprum" w:hAnsi="Cuprum"/>
          <w:sz w:val="28"/>
          <w:szCs w:val="28"/>
        </w:rPr>
        <w:t>: This is a child class from class Person which has many own attributes such as fullName, personalID, yearOfBirth, province, dictrict, ward, managedHistory, relatedList, currentPlace and currentStatus for basic information of a COVID person, necessary for list of bought necessary, outstandingBalance for outstanding balance and paymentAccount for own payment account of each COVID peson.This class represents the COVIDPerson module and performs some COVIDPerson-specific operations.</w:t>
      </w:r>
    </w:p>
    <w:p w14:paraId="63631595"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w:t>
      </w:r>
      <w:r w:rsidRPr="001407C6">
        <w:rPr>
          <w:rFonts w:ascii="Cuprum" w:hAnsi="Cuprum"/>
          <w:sz w:val="28"/>
          <w:szCs w:val="28"/>
        </w:rPr>
        <w:t>: This class represents treatment place, stores basic attributes of a treatment place such as name, capacity, currentNumber and performs some management operations like add,….</w:t>
      </w:r>
    </w:p>
    <w:p w14:paraId="6B3FDAF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PlaceList</w:t>
      </w:r>
      <w:r w:rsidRPr="001407C6">
        <w:rPr>
          <w:rFonts w:ascii="Cuprum" w:hAnsi="Cuprum"/>
          <w:sz w:val="28"/>
          <w:szCs w:val="28"/>
        </w:rPr>
        <w:t>: This is a class used for storing list of treatment place and performing management operations on the list of treatment place such as add a place to the list, update a place in list.</w:t>
      </w:r>
    </w:p>
    <w:p w14:paraId="0BBFBD14"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w:t>
      </w:r>
      <w:r w:rsidRPr="001407C6">
        <w:rPr>
          <w:rFonts w:ascii="Cuprum" w:hAnsi="Cuprum"/>
          <w:sz w:val="28"/>
          <w:szCs w:val="28"/>
        </w:rPr>
        <w:t>: This class represents necessary for Covid person, stores basic attributes of a necessary such as name, limitAmount, limitTime, price and performs some management operations like add,….</w:t>
      </w:r>
    </w:p>
    <w:p w14:paraId="55C5543F"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NecessaryList</w:t>
      </w:r>
      <w:r w:rsidRPr="001407C6">
        <w:rPr>
          <w:rFonts w:ascii="Cuprum" w:hAnsi="Cuprum"/>
          <w:sz w:val="28"/>
          <w:szCs w:val="28"/>
        </w:rPr>
        <w:t>: This is a class used for storing list of necessary and performing management operations on the list of necessary such as add a necessary to the list, update a necessary in list, remove a necessary in list.</w:t>
      </w:r>
    </w:p>
    <w:p w14:paraId="0E3DE6A2"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CovidSystem</w:t>
      </w:r>
      <w:r w:rsidRPr="001407C6">
        <w:rPr>
          <w:rFonts w:ascii="Cuprum" w:hAnsi="Cuprum"/>
          <w:sz w:val="28"/>
          <w:szCs w:val="28"/>
        </w:rPr>
        <w:t>: This is a class which manages the whole Covid System. This class used for storing all the necessary data of COVID System , performing authentication operations, showing menu and performing specific operations for each type of account.</w:t>
      </w:r>
    </w:p>
    <w:p w14:paraId="77C57DFC" w14:textId="77777777" w:rsidR="001407C6" w:rsidRPr="001407C6" w:rsidRDefault="001407C6" w:rsidP="001407C6">
      <w:pPr>
        <w:pStyle w:val="NoSpacing"/>
        <w:numPr>
          <w:ilvl w:val="0"/>
          <w:numId w:val="23"/>
        </w:numPr>
        <w:spacing w:line="276" w:lineRule="auto"/>
        <w:ind w:left="360"/>
        <w:jc w:val="both"/>
        <w:rPr>
          <w:rFonts w:ascii="Cuprum" w:hAnsi="Cuprum"/>
          <w:sz w:val="28"/>
          <w:szCs w:val="28"/>
        </w:rPr>
      </w:pPr>
      <w:r w:rsidRPr="001407C6">
        <w:rPr>
          <w:rFonts w:ascii="Cuprum" w:hAnsi="Cuprum"/>
          <w:b/>
          <w:bCs/>
          <w:sz w:val="28"/>
          <w:szCs w:val="28"/>
        </w:rPr>
        <w:t>Account</w:t>
      </w:r>
      <w:r w:rsidRPr="001407C6">
        <w:rPr>
          <w:rFonts w:ascii="Cuprum" w:hAnsi="Cuprum"/>
          <w:sz w:val="28"/>
          <w:szCs w:val="28"/>
        </w:rPr>
        <w:t>: This is an abstract class stores basic attributes of an account of Payment System such as ID, currentBalance, type, history. This class also has an abstract operations viewHistory for its childs.</w:t>
      </w:r>
    </w:p>
    <w:p w14:paraId="6E7F2208"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MainAccount</w:t>
      </w:r>
      <w:r w:rsidRPr="001407C6">
        <w:rPr>
          <w:rFonts w:ascii="Cuprum" w:hAnsi="Cuprum"/>
          <w:sz w:val="28"/>
          <w:szCs w:val="28"/>
        </w:rPr>
        <w:t>: This is a child class from class Account. This class represents the main account of Payment System to receive payment from normal account and performs some own operations.</w:t>
      </w:r>
    </w:p>
    <w:p w14:paraId="1E4985EB" w14:textId="77777777" w:rsidR="001407C6" w:rsidRPr="001407C6" w:rsidRDefault="001407C6" w:rsidP="001407C6">
      <w:pPr>
        <w:pStyle w:val="NoSpacing"/>
        <w:numPr>
          <w:ilvl w:val="0"/>
          <w:numId w:val="23"/>
        </w:numPr>
        <w:spacing w:line="276" w:lineRule="auto"/>
        <w:ind w:left="360"/>
        <w:jc w:val="both"/>
        <w:rPr>
          <w:rFonts w:ascii="Cuprum" w:hAnsi="Cuprum"/>
          <w:i/>
          <w:iCs/>
          <w:sz w:val="28"/>
          <w:szCs w:val="28"/>
        </w:rPr>
      </w:pPr>
      <w:r w:rsidRPr="001407C6">
        <w:rPr>
          <w:rFonts w:ascii="Cuprum" w:hAnsi="Cuprum"/>
          <w:b/>
          <w:bCs/>
          <w:sz w:val="28"/>
          <w:szCs w:val="28"/>
        </w:rPr>
        <w:t>NormalAccount</w:t>
      </w:r>
      <w:r w:rsidRPr="001407C6">
        <w:rPr>
          <w:rFonts w:ascii="Cuprum" w:hAnsi="Cuprum"/>
          <w:sz w:val="28"/>
          <w:szCs w:val="28"/>
        </w:rPr>
        <w:t>: This is a child class from class Account. This class represents the normal account of Payment System. This account is created when a Covid person added to Covid System. This class also has some own operations.</w:t>
      </w:r>
    </w:p>
    <w:p w14:paraId="05A34956" w14:textId="77777777" w:rsidR="001407C6" w:rsidRPr="001407C6" w:rsidRDefault="001407C6" w:rsidP="001407C6">
      <w:pPr>
        <w:pStyle w:val="NoSpacing"/>
        <w:numPr>
          <w:ilvl w:val="0"/>
          <w:numId w:val="23"/>
        </w:numPr>
        <w:spacing w:line="276" w:lineRule="auto"/>
        <w:ind w:left="360"/>
        <w:jc w:val="both"/>
        <w:rPr>
          <w:i/>
          <w:iCs/>
          <w:sz w:val="28"/>
          <w:szCs w:val="28"/>
        </w:rPr>
      </w:pPr>
      <w:r w:rsidRPr="001407C6">
        <w:rPr>
          <w:rFonts w:ascii="Cuprum" w:hAnsi="Cuprum"/>
          <w:b/>
          <w:bCs/>
          <w:sz w:val="28"/>
          <w:szCs w:val="28"/>
        </w:rPr>
        <w:t>PaymentSystem</w:t>
      </w:r>
      <w:r w:rsidRPr="001407C6">
        <w:rPr>
          <w:rFonts w:ascii="Cuprum" w:hAnsi="Cuprum"/>
          <w:sz w:val="28"/>
          <w:szCs w:val="28"/>
        </w:rPr>
        <w:t>: This is a class which manages the whole Payment System. This class stores list of normal payment account and a main payment account. This class also show menu and performs specific operations for each type of payment account.</w:t>
      </w:r>
    </w:p>
    <w:p w14:paraId="28698692" w14:textId="77FDEBB5" w:rsidR="00965E71" w:rsidRDefault="001407C6" w:rsidP="001407C6">
      <w:pPr>
        <w:spacing w:after="200"/>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br w:type="page"/>
      </w:r>
      <w:r w:rsidR="00965E71">
        <w:rPr>
          <w:rFonts w:ascii="Arsenal" w:hAnsi="Arsenal" w:cs="Times New Roman"/>
          <w:bCs/>
          <w:color w:val="F7500D" w:themeColor="accent2"/>
          <w:sz w:val="32"/>
          <w:szCs w:val="32"/>
        </w:rPr>
        <w:lastRenderedPageBreak/>
        <w:t>2</w:t>
      </w:r>
      <w:r w:rsidR="00965E71" w:rsidRPr="009A07CE">
        <w:rPr>
          <w:rFonts w:ascii="Arsenal" w:hAnsi="Arsenal" w:cs="Times New Roman"/>
          <w:bCs/>
          <w:color w:val="F7500D" w:themeColor="accent2"/>
          <w:sz w:val="32"/>
          <w:szCs w:val="32"/>
        </w:rPr>
        <w:t xml:space="preserve">. </w:t>
      </w:r>
      <w:r w:rsidR="00965E71">
        <w:rPr>
          <w:rFonts w:ascii="Arsenal" w:hAnsi="Arsenal" w:cs="Times New Roman"/>
          <w:bCs/>
          <w:color w:val="F7500D" w:themeColor="accent2"/>
          <w:sz w:val="32"/>
          <w:szCs w:val="32"/>
        </w:rPr>
        <w:t>Package Diagram</w:t>
      </w:r>
      <w:r w:rsidR="00965E71">
        <w:rPr>
          <w:rFonts w:ascii="Cuprum" w:hAnsi="Cuprum" w:cs="Times New Roman"/>
          <w:b w:val="0"/>
          <w:bCs/>
          <w:color w:val="171717" w:themeColor="background2" w:themeShade="1A"/>
          <w:szCs w:val="28"/>
        </w:rPr>
        <w:t xml:space="preserve"> </w:t>
      </w:r>
    </w:p>
    <w:p w14:paraId="05FBF1CE" w14:textId="2D7818F2" w:rsidR="004966F9" w:rsidRDefault="00965E71" w:rsidP="004966F9">
      <w:pPr>
        <w:pStyle w:val="NoSpacing"/>
        <w:spacing w:line="276" w:lineRule="auto"/>
        <w:jc w:val="center"/>
        <w:rPr>
          <w:lang w:val="vi-VN"/>
        </w:rPr>
      </w:pPr>
      <w:r>
        <w:rPr>
          <w:rFonts w:ascii="Cuprum" w:hAnsi="Cuprum" w:cs="Times New Roman"/>
          <w:b/>
          <w:bCs/>
          <w:noProof/>
          <w:color w:val="171717" w:themeColor="background2" w:themeShade="1A"/>
          <w:szCs w:val="28"/>
        </w:rPr>
        <w:drawing>
          <wp:inline distT="0" distB="0" distL="0" distR="0" wp14:anchorId="7F3AD402" wp14:editId="0101DF31">
            <wp:extent cx="3985260" cy="47072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2742" cy="4751499"/>
                    </a:xfrm>
                    <a:prstGeom prst="rect">
                      <a:avLst/>
                    </a:prstGeom>
                    <a:noFill/>
                    <a:ln>
                      <a:noFill/>
                    </a:ln>
                  </pic:spPr>
                </pic:pic>
              </a:graphicData>
            </a:graphic>
          </wp:inline>
        </w:drawing>
      </w:r>
    </w:p>
    <w:p w14:paraId="599FBC96" w14:textId="03FEFDAC" w:rsidR="004966F9" w:rsidRPr="004966F9" w:rsidRDefault="004966F9" w:rsidP="004966F9">
      <w:pPr>
        <w:pStyle w:val="NoSpacing"/>
        <w:spacing w:before="240" w:line="276" w:lineRule="auto"/>
        <w:jc w:val="both"/>
        <w:rPr>
          <w:rFonts w:ascii="Cuprum" w:hAnsi="Cuprum"/>
          <w:sz w:val="28"/>
          <w:szCs w:val="28"/>
          <w:lang w:val="vi-VN"/>
        </w:rPr>
      </w:pPr>
      <w:r w:rsidRPr="004966F9">
        <w:rPr>
          <w:rFonts w:ascii="Cuprum" w:hAnsi="Cuprum"/>
          <w:sz w:val="28"/>
          <w:szCs w:val="28"/>
          <w:lang w:val="vi-VN"/>
        </w:rPr>
        <w:t xml:space="preserve">Basically, our application is structured by two seperated systems: Covid Management System and Payment Management System. Thus, our Package Diagram will be demonstrated by </w:t>
      </w:r>
      <w:r>
        <w:rPr>
          <w:rFonts w:ascii="Cuprum" w:hAnsi="Cuprum"/>
          <w:sz w:val="28"/>
          <w:szCs w:val="28"/>
          <w:lang w:val="vi-VN"/>
        </w:rPr>
        <w:br/>
      </w:r>
      <w:r w:rsidRPr="004966F9">
        <w:rPr>
          <w:rFonts w:ascii="Cuprum" w:hAnsi="Cuprum"/>
          <w:sz w:val="28"/>
          <w:szCs w:val="28"/>
          <w:lang w:val="vi-VN"/>
        </w:rPr>
        <w:t>two corresponding flows.</w:t>
      </w:r>
    </w:p>
    <w:p w14:paraId="6012B3E3"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t>The UI sub-system represents our User Interface. It contain two packages:</w:t>
      </w:r>
    </w:p>
    <w:p w14:paraId="488BECCC" w14:textId="3A7AE140" w:rsidR="004966F9" w:rsidRPr="004966F9" w:rsidRDefault="004966F9" w:rsidP="004966F9">
      <w:pPr>
        <w:pStyle w:val="NoSpacing"/>
        <w:numPr>
          <w:ilvl w:val="0"/>
          <w:numId w:val="35"/>
        </w:numPr>
        <w:spacing w:line="276" w:lineRule="auto"/>
        <w:jc w:val="both"/>
        <w:rPr>
          <w:rFonts w:ascii="Cuprum" w:hAnsi="Cuprum"/>
          <w:sz w:val="28"/>
          <w:szCs w:val="28"/>
          <w:lang w:val="vi-VN"/>
        </w:rPr>
      </w:pPr>
      <w:r w:rsidRPr="004966F9">
        <w:rPr>
          <w:rFonts w:ascii="Cuprum" w:hAnsi="Cuprum"/>
          <w:sz w:val="28"/>
          <w:szCs w:val="28"/>
          <w:lang w:val="vi-VN"/>
        </w:rPr>
        <w:t>CovidUI package consists of components required to build up the Covid Management System User Interface</w:t>
      </w:r>
      <w:r w:rsidRPr="004966F9">
        <w:rPr>
          <w:rFonts w:ascii="Cuprum" w:hAnsi="Cuprum"/>
          <w:sz w:val="28"/>
          <w:szCs w:val="28"/>
        </w:rPr>
        <w:t>.</w:t>
      </w:r>
    </w:p>
    <w:p w14:paraId="3B082613" w14:textId="423D0879" w:rsidR="004966F9" w:rsidRPr="004966F9" w:rsidRDefault="004966F9" w:rsidP="004966F9">
      <w:pPr>
        <w:pStyle w:val="NoSpacing"/>
        <w:numPr>
          <w:ilvl w:val="0"/>
          <w:numId w:val="35"/>
        </w:numPr>
        <w:spacing w:line="276" w:lineRule="auto"/>
        <w:jc w:val="both"/>
        <w:rPr>
          <w:rFonts w:ascii="Cuprum" w:hAnsi="Cuprum"/>
          <w:sz w:val="28"/>
          <w:szCs w:val="28"/>
          <w:lang w:val="vi-VN"/>
        </w:rPr>
      </w:pPr>
      <w:r w:rsidRPr="004966F9">
        <w:rPr>
          <w:rFonts w:ascii="Cuprum" w:hAnsi="Cuprum"/>
          <w:sz w:val="28"/>
          <w:szCs w:val="28"/>
          <w:lang w:val="vi-VN"/>
        </w:rPr>
        <w:t>PaymentUI package pack up components that are needed to build up the Payment Management System User Interface</w:t>
      </w:r>
      <w:r w:rsidRPr="004966F9">
        <w:rPr>
          <w:rFonts w:ascii="Cuprum" w:hAnsi="Cuprum"/>
          <w:sz w:val="28"/>
          <w:szCs w:val="28"/>
        </w:rPr>
        <w:t>.</w:t>
      </w:r>
    </w:p>
    <w:p w14:paraId="42A98A2F"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t xml:space="preserve">The Server sub-system describes the server-side architecture of our application. </w:t>
      </w:r>
    </w:p>
    <w:p w14:paraId="7D26FA66" w14:textId="690A110D" w:rsidR="004966F9" w:rsidRPr="004966F9" w:rsidRDefault="004966F9" w:rsidP="004966F9">
      <w:pPr>
        <w:pStyle w:val="NoSpacing"/>
        <w:numPr>
          <w:ilvl w:val="0"/>
          <w:numId w:val="36"/>
        </w:numPr>
        <w:spacing w:line="276" w:lineRule="auto"/>
        <w:jc w:val="both"/>
        <w:rPr>
          <w:rFonts w:ascii="Cuprum" w:hAnsi="Cuprum"/>
          <w:sz w:val="28"/>
          <w:szCs w:val="28"/>
          <w:lang w:val="vi-VN"/>
        </w:rPr>
      </w:pPr>
      <w:r w:rsidRPr="004966F9">
        <w:rPr>
          <w:rFonts w:ascii="Cuprum" w:hAnsi="Cuprum"/>
          <w:sz w:val="28"/>
          <w:szCs w:val="28"/>
          <w:lang w:val="vi-VN"/>
        </w:rPr>
        <w:t>CovidSystem package includes components implementing the Covid Management System, which is carefully detailed in the Class Diagram</w:t>
      </w:r>
      <w:r w:rsidRPr="004966F9">
        <w:rPr>
          <w:rFonts w:ascii="Cuprum" w:hAnsi="Cuprum"/>
          <w:sz w:val="28"/>
          <w:szCs w:val="28"/>
        </w:rPr>
        <w:t>.</w:t>
      </w:r>
    </w:p>
    <w:p w14:paraId="5B610647" w14:textId="12EB5434" w:rsidR="004966F9" w:rsidRPr="004966F9" w:rsidRDefault="004966F9" w:rsidP="004966F9">
      <w:pPr>
        <w:pStyle w:val="NoSpacing"/>
        <w:numPr>
          <w:ilvl w:val="0"/>
          <w:numId w:val="36"/>
        </w:numPr>
        <w:spacing w:line="276" w:lineRule="auto"/>
        <w:jc w:val="both"/>
        <w:rPr>
          <w:rFonts w:ascii="Cuprum" w:hAnsi="Cuprum"/>
          <w:sz w:val="28"/>
          <w:szCs w:val="28"/>
          <w:lang w:val="vi-VN"/>
        </w:rPr>
      </w:pPr>
      <w:r w:rsidRPr="004966F9">
        <w:rPr>
          <w:rFonts w:ascii="Cuprum" w:hAnsi="Cuprum"/>
          <w:sz w:val="28"/>
          <w:szCs w:val="28"/>
          <w:lang w:val="vi-VN"/>
        </w:rPr>
        <w:t>PaymentSystem package represents for components of the Payment Mangement System, which is also described in the Class Diagram</w:t>
      </w:r>
      <w:r w:rsidRPr="004966F9">
        <w:rPr>
          <w:rFonts w:ascii="Cuprum" w:hAnsi="Cuprum"/>
          <w:sz w:val="28"/>
          <w:szCs w:val="28"/>
        </w:rPr>
        <w:t>.</w:t>
      </w:r>
    </w:p>
    <w:p w14:paraId="343AA8F0" w14:textId="77777777" w:rsidR="004966F9" w:rsidRPr="004966F9" w:rsidRDefault="004966F9" w:rsidP="004966F9">
      <w:pPr>
        <w:pStyle w:val="NoSpacing"/>
        <w:spacing w:line="276" w:lineRule="auto"/>
        <w:jc w:val="both"/>
        <w:rPr>
          <w:rFonts w:ascii="Cuprum" w:hAnsi="Cuprum"/>
          <w:sz w:val="28"/>
          <w:szCs w:val="28"/>
          <w:lang w:val="vi-VN"/>
        </w:rPr>
      </w:pPr>
      <w:r w:rsidRPr="004966F9">
        <w:rPr>
          <w:rFonts w:ascii="Cuprum" w:hAnsi="Cuprum"/>
          <w:sz w:val="28"/>
          <w:szCs w:val="28"/>
          <w:lang w:val="vi-VN"/>
        </w:rPr>
        <w:lastRenderedPageBreak/>
        <w:t>The Database sub-system is a shortcut of our database model.</w:t>
      </w:r>
    </w:p>
    <w:p w14:paraId="496FBC2E" w14:textId="77777777" w:rsidR="004966F9" w:rsidRPr="004966F9" w:rsidRDefault="004966F9" w:rsidP="004966F9">
      <w:pPr>
        <w:pStyle w:val="NoSpacing"/>
        <w:numPr>
          <w:ilvl w:val="0"/>
          <w:numId w:val="37"/>
        </w:numPr>
        <w:spacing w:line="276" w:lineRule="auto"/>
        <w:jc w:val="both"/>
        <w:rPr>
          <w:rFonts w:ascii="Cuprum" w:hAnsi="Cuprum"/>
          <w:sz w:val="28"/>
          <w:szCs w:val="28"/>
          <w:lang w:val="vi-VN"/>
        </w:rPr>
      </w:pPr>
      <w:r w:rsidRPr="004966F9">
        <w:rPr>
          <w:rFonts w:ascii="Cuprum" w:hAnsi="Cuprum"/>
          <w:sz w:val="28"/>
          <w:szCs w:val="28"/>
          <w:lang w:val="vi-VN"/>
        </w:rPr>
        <w:t>CovidData consists of tables and relationships that create the Covid Management System Database</w:t>
      </w:r>
    </w:p>
    <w:p w14:paraId="5E930501" w14:textId="77777777" w:rsidR="004966F9" w:rsidRPr="004966F9" w:rsidRDefault="004966F9" w:rsidP="004966F9">
      <w:pPr>
        <w:pStyle w:val="NoSpacing"/>
        <w:numPr>
          <w:ilvl w:val="0"/>
          <w:numId w:val="37"/>
        </w:numPr>
        <w:spacing w:line="276" w:lineRule="auto"/>
        <w:jc w:val="both"/>
        <w:rPr>
          <w:rFonts w:ascii="Cuprum" w:hAnsi="Cuprum"/>
          <w:sz w:val="28"/>
          <w:szCs w:val="28"/>
          <w:lang w:val="vi-VN"/>
        </w:rPr>
      </w:pPr>
      <w:r w:rsidRPr="004966F9">
        <w:rPr>
          <w:rFonts w:ascii="Cuprum" w:hAnsi="Cuprum"/>
          <w:sz w:val="28"/>
          <w:szCs w:val="28"/>
          <w:lang w:val="vi-VN"/>
        </w:rPr>
        <w:t>PaymentData includes table and relationships setting up our Payment Management System Database</w:t>
      </w:r>
    </w:p>
    <w:p w14:paraId="4933DE77" w14:textId="77777777" w:rsidR="004966F9" w:rsidRPr="00960700" w:rsidRDefault="004966F9" w:rsidP="004966F9">
      <w:pPr>
        <w:pStyle w:val="NoSpacing"/>
        <w:spacing w:line="276" w:lineRule="auto"/>
        <w:jc w:val="both"/>
        <w:rPr>
          <w:lang w:val="vi-VN"/>
        </w:rPr>
      </w:pPr>
      <w:r w:rsidRPr="004966F9">
        <w:rPr>
          <w:rFonts w:ascii="Cuprum" w:hAnsi="Cuprum"/>
          <w:sz w:val="28"/>
          <w:szCs w:val="28"/>
          <w:lang w:val="vi-VN"/>
        </w:rPr>
        <w:t>In this package diagram, we also represent two Java built-in packages: javax.swing and javax.sql as supported components to implement our product. The javax.swing provides templates to build up our User Interface, and the javax.sql helps us to store data in rational forms.</w:t>
      </w:r>
    </w:p>
    <w:p w14:paraId="7849F409" w14:textId="71E856FE" w:rsidR="00B86B43" w:rsidRPr="005B675C" w:rsidRDefault="00B86B43" w:rsidP="004966F9">
      <w:pPr>
        <w:pStyle w:val="ListParagraph"/>
        <w:numPr>
          <w:ilvl w:val="0"/>
          <w:numId w:val="1"/>
        </w:numPr>
        <w:spacing w:before="240"/>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Implementation</w:t>
      </w:r>
    </w:p>
    <w:p w14:paraId="52842A09" w14:textId="2F990659" w:rsidR="00B86B43" w:rsidRDefault="005649F4" w:rsidP="00C25A65">
      <w:pPr>
        <w:ind w:firstLine="360"/>
        <w:jc w:val="both"/>
        <w:rPr>
          <w:rFonts w:ascii="Cuprum" w:hAnsi="Cuprum" w:cs="Times New Roman"/>
          <w:b w:val="0"/>
          <w:bCs/>
          <w:color w:val="171717" w:themeColor="background2" w:themeShade="1A"/>
          <w:szCs w:val="28"/>
        </w:rPr>
      </w:pPr>
      <w:r>
        <w:rPr>
          <w:rFonts w:ascii="Cuprum" w:hAnsi="Cuprum" w:cs="Times New Roman"/>
          <w:b w:val="0"/>
          <w:bCs/>
          <w:color w:val="171717" w:themeColor="background2" w:themeShade="1A"/>
          <w:szCs w:val="28"/>
        </w:rPr>
        <w:t xml:space="preserve">In order to transfer the diagrams listed above to Java code, we'll use Java-exclusive attributes such as Interface </w:t>
      </w:r>
      <w:r w:rsidR="00761DA9">
        <w:rPr>
          <w:rFonts w:ascii="Cuprum" w:hAnsi="Cuprum" w:cs="Times New Roman"/>
          <w:b w:val="0"/>
          <w:bCs/>
          <w:color w:val="171717" w:themeColor="background2" w:themeShade="1A"/>
          <w:szCs w:val="28"/>
        </w:rPr>
        <w:t xml:space="preserve">for classes that share the same functionality, or, similarly, the keyword extends for inheritance. This project will fulfill all of the Object-oriented Programming's characteristics, which are </w:t>
      </w:r>
      <w:r w:rsidR="00B97AB2">
        <w:rPr>
          <w:rFonts w:ascii="Cuprum" w:hAnsi="Cuprum" w:cs="Times New Roman"/>
          <w:b w:val="0"/>
          <w:bCs/>
          <w:color w:val="171717" w:themeColor="background2" w:themeShade="1A"/>
          <w:szCs w:val="28"/>
        </w:rPr>
        <w:t>Encapsulation, Inheritance, and Polymorphism.</w:t>
      </w:r>
    </w:p>
    <w:p w14:paraId="1C954718" w14:textId="5CF1EFCE" w:rsidR="00C25A65" w:rsidRPr="00D92F9E" w:rsidRDefault="00C25A65" w:rsidP="00761DA9">
      <w:pPr>
        <w:spacing w:after="200"/>
        <w:ind w:firstLine="360"/>
        <w:jc w:val="both"/>
        <w:rPr>
          <w:rFonts w:ascii="Cuprum" w:hAnsi="Cuprum" w:cs="Times New Roman"/>
          <w:b w:val="0"/>
          <w:bCs/>
          <w:color w:val="171717" w:themeColor="background2" w:themeShade="1A"/>
          <w:szCs w:val="36"/>
        </w:rPr>
      </w:pPr>
      <w:r>
        <w:rPr>
          <w:rFonts w:ascii="Cuprum" w:hAnsi="Cuprum" w:cs="Times New Roman"/>
          <w:b w:val="0"/>
          <w:bCs/>
          <w:color w:val="171717" w:themeColor="background2" w:themeShade="1A"/>
          <w:szCs w:val="36"/>
        </w:rPr>
        <w:t>We will utilize Swing widget toolkit for Graphical User Interface, and SQL as the database.</w:t>
      </w:r>
    </w:p>
    <w:p w14:paraId="4ACF69F9" w14:textId="5D2C3FB4" w:rsidR="00B86B43" w:rsidRPr="005B675C" w:rsidRDefault="00B86B43" w:rsidP="00B86B43">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Result</w:t>
      </w:r>
    </w:p>
    <w:p w14:paraId="5FA26770" w14:textId="77777777" w:rsidR="00D92F9E" w:rsidRDefault="000D699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During the two weeks of research &amp; writing this report, we have acquired information about the current situation of the COVID-19 pandemic, and the related applications with similar features. This allows us to analyze and come up with suitable functions and requirements for our application.</w:t>
      </w:r>
      <w:r w:rsidR="00652C7D">
        <w:rPr>
          <w:rFonts w:ascii="Cuprum" w:hAnsi="Cuprum" w:cs="Times New Roman"/>
          <w:color w:val="171717" w:themeColor="background2" w:themeShade="1A"/>
          <w:sz w:val="28"/>
          <w:szCs w:val="28"/>
        </w:rPr>
        <w:t xml:space="preserve"> </w:t>
      </w:r>
    </w:p>
    <w:p w14:paraId="3333868C" w14:textId="77777777" w:rsidR="00D92F9E" w:rsidRDefault="00741880" w:rsidP="00B86B43">
      <w:pPr>
        <w:pStyle w:val="ListParagraph"/>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Furthermore, we've got full comprehension of the application's structure with the help of diagrams designed by our group such as UML Class Diagram or the Package Diagram.</w:t>
      </w:r>
      <w:r w:rsidR="00652C7D">
        <w:rPr>
          <w:rFonts w:ascii="Cuprum" w:hAnsi="Cuprum" w:cs="Times New Roman"/>
          <w:color w:val="171717" w:themeColor="background2" w:themeShade="1A"/>
          <w:sz w:val="28"/>
          <w:szCs w:val="28"/>
        </w:rPr>
        <w:t xml:space="preserve"> </w:t>
      </w:r>
    </w:p>
    <w:p w14:paraId="294EB159" w14:textId="560E1076" w:rsidR="004966F9" w:rsidRDefault="00741880" w:rsidP="000D7924">
      <w:pPr>
        <w:pStyle w:val="ListParagraph"/>
        <w:spacing w:after="0"/>
        <w:ind w:left="0" w:firstLine="360"/>
        <w:jc w:val="both"/>
        <w:rPr>
          <w:rFonts w:ascii="Cuprum" w:hAnsi="Cuprum" w:cs="Times New Roman"/>
          <w:color w:val="171717" w:themeColor="background2" w:themeShade="1A"/>
          <w:sz w:val="28"/>
          <w:szCs w:val="28"/>
        </w:rPr>
      </w:pPr>
      <w:r>
        <w:rPr>
          <w:rFonts w:ascii="Cuprum" w:hAnsi="Cuprum" w:cs="Times New Roman"/>
          <w:color w:val="171717" w:themeColor="background2" w:themeShade="1A"/>
          <w:sz w:val="28"/>
          <w:szCs w:val="28"/>
        </w:rPr>
        <w:t>With</w:t>
      </w:r>
      <w:r w:rsidR="00D6294A">
        <w:rPr>
          <w:rFonts w:ascii="Cuprum" w:hAnsi="Cuprum" w:cs="Times New Roman"/>
          <w:color w:val="171717" w:themeColor="background2" w:themeShade="1A"/>
          <w:sz w:val="28"/>
          <w:szCs w:val="28"/>
        </w:rPr>
        <w:t xml:space="preserve"> our project properly planned out</w:t>
      </w:r>
      <w:r>
        <w:rPr>
          <w:rFonts w:ascii="Cuprum" w:hAnsi="Cuprum" w:cs="Times New Roman"/>
          <w:color w:val="171717" w:themeColor="background2" w:themeShade="1A"/>
          <w:sz w:val="28"/>
          <w:szCs w:val="28"/>
        </w:rPr>
        <w:t xml:space="preserve">, we'll be able to develop the application using the </w:t>
      </w:r>
      <w:r w:rsidR="001500AF">
        <w:rPr>
          <w:rFonts w:ascii="Cuprum" w:hAnsi="Cuprum" w:cs="Times New Roman"/>
          <w:color w:val="171717" w:themeColor="background2" w:themeShade="1A"/>
          <w:sz w:val="28"/>
          <w:szCs w:val="28"/>
        </w:rPr>
        <w:t>guidelines stated in the Implementation section of the document.</w:t>
      </w:r>
    </w:p>
    <w:p w14:paraId="54E517B8" w14:textId="52D199B8" w:rsidR="000D7924" w:rsidRPr="004966F9" w:rsidRDefault="004966F9" w:rsidP="004966F9">
      <w:pPr>
        <w:spacing w:after="200"/>
        <w:rPr>
          <w:rFonts w:ascii="Cuprum" w:eastAsiaTheme="minorHAnsi" w:hAnsi="Cuprum" w:cs="Times New Roman"/>
          <w:b w:val="0"/>
          <w:color w:val="171717" w:themeColor="background2" w:themeShade="1A"/>
          <w:szCs w:val="28"/>
        </w:rPr>
      </w:pPr>
      <w:r>
        <w:rPr>
          <w:rFonts w:ascii="Cuprum" w:hAnsi="Cuprum" w:cs="Times New Roman"/>
          <w:color w:val="171717" w:themeColor="background2" w:themeShade="1A"/>
          <w:szCs w:val="28"/>
        </w:rPr>
        <w:br w:type="page"/>
      </w:r>
    </w:p>
    <w:p w14:paraId="636995F1" w14:textId="2D067BDB" w:rsidR="005718DC" w:rsidRPr="005718DC" w:rsidRDefault="000D7924" w:rsidP="005718DC">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lastRenderedPageBreak/>
        <w:t>Plan</w:t>
      </w:r>
    </w:p>
    <w:p w14:paraId="33E9CB18" w14:textId="52C29796" w:rsidR="000D7924" w:rsidRPr="005718DC" w:rsidRDefault="005718DC" w:rsidP="004966F9">
      <w:pPr>
        <w:pStyle w:val="ListParagraph"/>
        <w:numPr>
          <w:ilvl w:val="0"/>
          <w:numId w:val="24"/>
        </w:numPr>
        <w:spacing w:before="240"/>
        <w:rPr>
          <w:rFonts w:ascii="Arsenal" w:hAnsi="Arsenal" w:cs="Times New Roman"/>
          <w:b/>
          <w:bCs/>
          <w:color w:val="F7500D" w:themeColor="accent2"/>
          <w:sz w:val="32"/>
          <w:szCs w:val="32"/>
        </w:rPr>
      </w:pPr>
      <w:r>
        <w:rPr>
          <w:rFonts w:ascii="Arsenal" w:hAnsi="Arsenal" w:cs="Times New Roman"/>
          <w:b/>
          <w:bCs/>
          <w:color w:val="F7500D" w:themeColor="accent2"/>
          <w:sz w:val="32"/>
          <w:szCs w:val="32"/>
        </w:rPr>
        <w:t>Task Decomposition</w:t>
      </w:r>
      <w:r w:rsidRPr="005718DC">
        <w:rPr>
          <w:rFonts w:ascii="Cuprum" w:hAnsi="Cuprum"/>
          <w:b/>
          <w:bCs/>
        </w:rPr>
        <w:br/>
      </w:r>
      <w:r>
        <w:rPr>
          <w:noProof/>
        </w:rPr>
        <w:drawing>
          <wp:inline distT="0" distB="0" distL="0" distR="0" wp14:anchorId="7FB8E7E8" wp14:editId="73A5B5A0">
            <wp:extent cx="5123809" cy="3380952"/>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123809" cy="3380952"/>
                    </a:xfrm>
                    <a:prstGeom prst="rect">
                      <a:avLst/>
                    </a:prstGeom>
                  </pic:spPr>
                </pic:pic>
              </a:graphicData>
            </a:graphic>
          </wp:inline>
        </w:drawing>
      </w:r>
    </w:p>
    <w:p w14:paraId="2F9379E7" w14:textId="77777777" w:rsidR="005718DC" w:rsidRDefault="005718DC" w:rsidP="005718DC">
      <w:pPr>
        <w:pStyle w:val="NoSpacing"/>
        <w:ind w:left="284"/>
        <w:jc w:val="both"/>
        <w:rPr>
          <w:rFonts w:ascii="Cuprum" w:hAnsi="Cuprum"/>
          <w:b/>
          <w:bCs/>
        </w:rPr>
      </w:pPr>
    </w:p>
    <w:p w14:paraId="28CD34B5" w14:textId="27FC4FD9" w:rsidR="005718DC" w:rsidRPr="005718DC" w:rsidRDefault="005718DC" w:rsidP="00A47065">
      <w:pPr>
        <w:pStyle w:val="NoSpacing"/>
        <w:numPr>
          <w:ilvl w:val="0"/>
          <w:numId w:val="24"/>
        </w:numPr>
        <w:spacing w:line="276" w:lineRule="auto"/>
        <w:ind w:left="284"/>
        <w:jc w:val="both"/>
        <w:rPr>
          <w:rFonts w:ascii="Cuprum" w:hAnsi="Cuprum"/>
          <w:b/>
          <w:bCs/>
        </w:rPr>
      </w:pPr>
      <w:bookmarkStart w:id="0" w:name="_Hlk87627247"/>
      <w:r>
        <w:rPr>
          <w:rFonts w:ascii="Arsenal" w:hAnsi="Arsenal" w:cs="Times New Roman"/>
          <w:b/>
          <w:bCs/>
          <w:color w:val="F7500D" w:themeColor="accent2"/>
          <w:sz w:val="32"/>
          <w:szCs w:val="32"/>
        </w:rPr>
        <w:t>Project Management</w:t>
      </w:r>
    </w:p>
    <w:p w14:paraId="2B211CA8" w14:textId="6BA13643" w:rsidR="000D7924" w:rsidRPr="00A47065" w:rsidRDefault="000D7924"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t>Project Estimates</w:t>
      </w:r>
    </w:p>
    <w:p w14:paraId="22ABA818" w14:textId="653A79D3" w:rsidR="004966F9" w:rsidRDefault="00A47065" w:rsidP="00A76513">
      <w:pPr>
        <w:pStyle w:val="NoSpacing"/>
        <w:spacing w:line="276" w:lineRule="auto"/>
        <w:ind w:left="360"/>
        <w:jc w:val="both"/>
        <w:rPr>
          <w:rFonts w:ascii="Cuprum" w:hAnsi="Cuprum"/>
          <w:sz w:val="28"/>
          <w:szCs w:val="28"/>
        </w:rPr>
      </w:pPr>
      <w:r w:rsidRPr="00A47065">
        <w:rPr>
          <w:rFonts w:ascii="Cuprum" w:hAnsi="Cuprum"/>
          <w:sz w:val="28"/>
          <w:szCs w:val="28"/>
        </w:rPr>
        <w:t xml:space="preserve">The estimated time for the whole project is </w:t>
      </w:r>
      <w:r w:rsidRPr="00A47065">
        <w:rPr>
          <w:rFonts w:ascii="Cuprum" w:hAnsi="Cuprum"/>
          <w:sz w:val="28"/>
          <w:szCs w:val="28"/>
          <w:lang w:val="vi-VN"/>
        </w:rPr>
        <w:t>8</w:t>
      </w:r>
      <w:r w:rsidRPr="00A47065">
        <w:rPr>
          <w:rFonts w:ascii="Cuprum" w:hAnsi="Cuprum"/>
          <w:sz w:val="28"/>
          <w:szCs w:val="28"/>
        </w:rPr>
        <w:t xml:space="preserve"> weeks, following the detailed plan in part</w:t>
      </w:r>
      <w:r w:rsidRPr="00A47065">
        <w:rPr>
          <w:rFonts w:ascii="Cuprum" w:hAnsi="Cuprum"/>
          <w:sz w:val="28"/>
          <w:szCs w:val="28"/>
          <w:lang w:val="vi-VN"/>
        </w:rPr>
        <w:t xml:space="preserve"> 2</w:t>
      </w:r>
      <w:r w:rsidRPr="00A47065">
        <w:rPr>
          <w:rFonts w:ascii="Cuprum" w:hAnsi="Cuprum"/>
          <w:sz w:val="28"/>
          <w:szCs w:val="28"/>
        </w:rPr>
        <w:t>.2 below. This estimate is based on the fortnightly tasks for each phase of the project. As this is a voluntary program, the user satisfaction would be the compensation for our development team. Re-estimation would only occur in the event of feedback received once the program published</w:t>
      </w:r>
      <w:bookmarkEnd w:id="0"/>
      <w:r w:rsidRPr="00A47065">
        <w:rPr>
          <w:rFonts w:ascii="Cuprum" w:hAnsi="Cuprum"/>
          <w:sz w:val="28"/>
          <w:szCs w:val="28"/>
        </w:rPr>
        <w:t>.</w:t>
      </w:r>
    </w:p>
    <w:p w14:paraId="650E009D" w14:textId="02E7BA58" w:rsidR="00A47065" w:rsidRPr="004966F9" w:rsidRDefault="004966F9" w:rsidP="004966F9">
      <w:pPr>
        <w:spacing w:after="200"/>
        <w:rPr>
          <w:rFonts w:ascii="Cuprum" w:hAnsi="Cuprum"/>
          <w:b w:val="0"/>
          <w:color w:val="auto"/>
          <w:szCs w:val="28"/>
          <w:lang w:eastAsia="ja-JP"/>
        </w:rPr>
      </w:pPr>
      <w:r>
        <w:rPr>
          <w:rFonts w:ascii="Cuprum" w:hAnsi="Cuprum"/>
          <w:szCs w:val="28"/>
        </w:rPr>
        <w:br w:type="page"/>
      </w:r>
    </w:p>
    <w:p w14:paraId="7582D23B" w14:textId="4EA7CBD9" w:rsidR="00A76513" w:rsidRPr="00A47065" w:rsidRDefault="00A76513" w:rsidP="00A76513">
      <w:pPr>
        <w:pStyle w:val="NoSpacing"/>
        <w:numPr>
          <w:ilvl w:val="1"/>
          <w:numId w:val="24"/>
        </w:numPr>
        <w:spacing w:line="276" w:lineRule="auto"/>
        <w:ind w:left="360" w:hanging="360"/>
        <w:rPr>
          <w:rFonts w:ascii="Cuprum" w:hAnsi="Cuprum"/>
          <w:b/>
          <w:bCs/>
          <w:sz w:val="28"/>
          <w:szCs w:val="28"/>
          <w:u w:val="single"/>
        </w:rPr>
      </w:pPr>
      <w:r w:rsidRPr="00A47065">
        <w:rPr>
          <w:rFonts w:ascii="Cuprum" w:hAnsi="Cuprum"/>
          <w:b/>
          <w:bCs/>
          <w:sz w:val="28"/>
          <w:szCs w:val="28"/>
          <w:u w:val="single"/>
          <w:lang w:val="vi-VN"/>
        </w:rPr>
        <w:lastRenderedPageBreak/>
        <w:t xml:space="preserve">Project </w:t>
      </w:r>
      <w:r>
        <w:rPr>
          <w:rFonts w:ascii="Cuprum" w:hAnsi="Cuprum"/>
          <w:b/>
          <w:bCs/>
          <w:sz w:val="28"/>
          <w:szCs w:val="28"/>
          <w:u w:val="single"/>
        </w:rPr>
        <w:t>Plan</w:t>
      </w:r>
    </w:p>
    <w:p w14:paraId="735DE821" w14:textId="52CADE94" w:rsidR="00A47065" w:rsidRPr="00F279FB" w:rsidRDefault="00A76513" w:rsidP="00F279FB">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t>Sprint 1:</w:t>
      </w:r>
    </w:p>
    <w:p w14:paraId="4BC9C3C8" w14:textId="4C961FBB"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Duration: 14 days (</w:t>
      </w:r>
      <w:r w:rsidR="00B3509F">
        <w:rPr>
          <w:rFonts w:ascii="Cuprum" w:hAnsi="Cuprum"/>
          <w:sz w:val="28"/>
          <w:szCs w:val="28"/>
        </w:rPr>
        <w:t>31</w:t>
      </w:r>
      <w:r>
        <w:rPr>
          <w:rFonts w:ascii="Cuprum" w:hAnsi="Cuprum"/>
          <w:sz w:val="28"/>
          <w:szCs w:val="28"/>
        </w:rPr>
        <w:t>/1</w:t>
      </w:r>
      <w:r w:rsidR="00B3509F">
        <w:rPr>
          <w:rFonts w:ascii="Cuprum" w:hAnsi="Cuprum"/>
          <w:sz w:val="28"/>
          <w:szCs w:val="28"/>
        </w:rPr>
        <w:t>0</w:t>
      </w:r>
      <w:r>
        <w:rPr>
          <w:rFonts w:ascii="Cuprum" w:hAnsi="Cuprum"/>
          <w:sz w:val="28"/>
          <w:szCs w:val="28"/>
        </w:rPr>
        <w:t>/2021 - 14/11/2021).</w:t>
      </w:r>
    </w:p>
    <w:p w14:paraId="5FAB5FF5" w14:textId="254BABF2" w:rsidR="00A76513" w:rsidRPr="00A76513" w:rsidRDefault="00A76513" w:rsidP="00A76513">
      <w:pPr>
        <w:pStyle w:val="NoSpacing"/>
        <w:numPr>
          <w:ilvl w:val="0"/>
          <w:numId w:val="31"/>
        </w:numPr>
        <w:spacing w:line="276" w:lineRule="auto"/>
        <w:rPr>
          <w:rFonts w:ascii="Cuprum" w:hAnsi="Cuprum"/>
          <w:sz w:val="28"/>
          <w:szCs w:val="28"/>
          <w:u w:val="single"/>
        </w:rPr>
      </w:pPr>
      <w:r>
        <w:rPr>
          <w:rFonts w:ascii="Cuprum" w:hAnsi="Cuprum"/>
          <w:sz w:val="28"/>
          <w:szCs w:val="28"/>
        </w:rPr>
        <w:t>Outcome: Class diagram, Package diagram, Report #1.</w:t>
      </w:r>
    </w:p>
    <w:p w14:paraId="63102CB7" w14:textId="6261BCAD" w:rsidR="00A76513" w:rsidRPr="00A76513" w:rsidRDefault="00A76513" w:rsidP="004966F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A25078" w14:paraId="70A5227A" w14:textId="77777777" w:rsidTr="00F279FB">
        <w:trPr>
          <w:trHeight w:val="403"/>
        </w:trPr>
        <w:tc>
          <w:tcPr>
            <w:tcW w:w="3235" w:type="dxa"/>
            <w:shd w:val="clear" w:color="auto" w:fill="DC5C22" w:themeFill="accent3"/>
            <w:vAlign w:val="center"/>
          </w:tcPr>
          <w:p w14:paraId="253DC574" w14:textId="1C74DEF2"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4DCCB813" w14:textId="580C2BE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BE8EF0" w14:textId="04B6A628"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67E6574" w14:textId="191E3B53"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7A06EBED" w14:textId="1B999B4C"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7695ECAA" w14:textId="725F6BF1" w:rsidR="00A76513" w:rsidRPr="00A25078" w:rsidRDefault="00A76513" w:rsidP="00232B78">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A76513" w14:paraId="7BB3E7A3" w14:textId="77777777" w:rsidTr="00F279FB">
        <w:trPr>
          <w:trHeight w:val="346"/>
        </w:trPr>
        <w:tc>
          <w:tcPr>
            <w:tcW w:w="3235" w:type="dxa"/>
            <w:vAlign w:val="center"/>
          </w:tcPr>
          <w:p w14:paraId="0A2891BE" w14:textId="72F2CB1C" w:rsidR="00A76513" w:rsidRPr="00232B78" w:rsidRDefault="00A25078" w:rsidP="00232B78">
            <w:pPr>
              <w:pStyle w:val="NoSpacing"/>
              <w:spacing w:line="240" w:lineRule="auto"/>
              <w:rPr>
                <w:rFonts w:ascii="Cuprum" w:hAnsi="Cuprum"/>
              </w:rPr>
            </w:pPr>
            <w:r w:rsidRPr="00232B78">
              <w:rPr>
                <w:rFonts w:ascii="Cuprum" w:hAnsi="Cuprum"/>
              </w:rPr>
              <w:t>Report - Introduction</w:t>
            </w:r>
          </w:p>
        </w:tc>
        <w:tc>
          <w:tcPr>
            <w:tcW w:w="1170" w:type="dxa"/>
            <w:vAlign w:val="center"/>
          </w:tcPr>
          <w:p w14:paraId="516BDD65" w14:textId="52B72626"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2194E73" w14:textId="0F1285ED"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0FE354B1" w14:textId="64AE20BE"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F34C5A5" w14:textId="52BE892B"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468F1F63" w14:textId="3FBC5A5E"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4E747AC" w14:textId="77777777" w:rsidTr="00F279FB">
        <w:trPr>
          <w:trHeight w:val="346"/>
        </w:trPr>
        <w:tc>
          <w:tcPr>
            <w:tcW w:w="3235" w:type="dxa"/>
            <w:vAlign w:val="center"/>
          </w:tcPr>
          <w:p w14:paraId="3FCA4DC7" w14:textId="55C13890" w:rsidR="00A76513" w:rsidRPr="00232B78" w:rsidRDefault="00232B78" w:rsidP="00232B78">
            <w:pPr>
              <w:pStyle w:val="NoSpacing"/>
              <w:spacing w:line="240" w:lineRule="auto"/>
              <w:rPr>
                <w:rFonts w:ascii="Cuprum" w:hAnsi="Cuprum"/>
              </w:rPr>
            </w:pPr>
            <w:r w:rsidRPr="00232B78">
              <w:rPr>
                <w:rFonts w:ascii="Cuprum" w:hAnsi="Cuprum"/>
              </w:rPr>
              <w:t>Report - Plan</w:t>
            </w:r>
          </w:p>
        </w:tc>
        <w:tc>
          <w:tcPr>
            <w:tcW w:w="1170" w:type="dxa"/>
            <w:vAlign w:val="center"/>
          </w:tcPr>
          <w:p w14:paraId="4F16A4FB" w14:textId="6944B382" w:rsidR="00A76513" w:rsidRPr="00232B78" w:rsidRDefault="00F279FB" w:rsidP="00A25078">
            <w:pPr>
              <w:pStyle w:val="NoSpacing"/>
              <w:spacing w:line="240" w:lineRule="auto"/>
              <w:jc w:val="center"/>
              <w:rPr>
                <w:rFonts w:ascii="Cuprum" w:hAnsi="Cuprum"/>
              </w:rPr>
            </w:pPr>
            <w:r>
              <w:rPr>
                <w:rFonts w:ascii="Cuprum" w:hAnsi="Cuprum"/>
              </w:rPr>
              <w:t>Khuê</w:t>
            </w:r>
          </w:p>
        </w:tc>
        <w:tc>
          <w:tcPr>
            <w:tcW w:w="1350" w:type="dxa"/>
            <w:vAlign w:val="center"/>
          </w:tcPr>
          <w:p w14:paraId="32C41B48" w14:textId="50493227"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8577ACA" w14:textId="62A5EC56"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3F0E64DC" w14:textId="28ED05F0"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26401EB8" w14:textId="23936A7F"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67F08AEF" w14:textId="77777777" w:rsidTr="00F279FB">
        <w:trPr>
          <w:trHeight w:val="346"/>
        </w:trPr>
        <w:tc>
          <w:tcPr>
            <w:tcW w:w="3235" w:type="dxa"/>
            <w:vAlign w:val="center"/>
          </w:tcPr>
          <w:p w14:paraId="37B54842" w14:textId="4D3EA9B3" w:rsidR="00F279FB" w:rsidRPr="00232B78" w:rsidRDefault="00232B78" w:rsidP="00232B78">
            <w:pPr>
              <w:pStyle w:val="NoSpacing"/>
              <w:spacing w:line="240" w:lineRule="auto"/>
              <w:rPr>
                <w:rFonts w:ascii="Cuprum" w:hAnsi="Cuprum"/>
              </w:rPr>
            </w:pPr>
            <w:r w:rsidRPr="00232B78">
              <w:rPr>
                <w:rFonts w:ascii="Cuprum" w:hAnsi="Cuprum"/>
              </w:rPr>
              <w:t>Class diagram - Basic</w:t>
            </w:r>
          </w:p>
        </w:tc>
        <w:tc>
          <w:tcPr>
            <w:tcW w:w="1170" w:type="dxa"/>
            <w:vAlign w:val="center"/>
          </w:tcPr>
          <w:p w14:paraId="40A1DD59" w14:textId="7232929B" w:rsidR="00A76513" w:rsidRPr="00232B78" w:rsidRDefault="00F279FB" w:rsidP="00A25078">
            <w:pPr>
              <w:pStyle w:val="NoSpacing"/>
              <w:spacing w:line="240" w:lineRule="auto"/>
              <w:jc w:val="center"/>
              <w:rPr>
                <w:rFonts w:ascii="Cuprum" w:hAnsi="Cuprum"/>
              </w:rPr>
            </w:pPr>
            <w:r>
              <w:rPr>
                <w:rFonts w:ascii="Cuprum" w:hAnsi="Cuprum"/>
              </w:rPr>
              <w:t>Trung</w:t>
            </w:r>
          </w:p>
        </w:tc>
        <w:tc>
          <w:tcPr>
            <w:tcW w:w="1350" w:type="dxa"/>
            <w:vAlign w:val="center"/>
          </w:tcPr>
          <w:p w14:paraId="1CB58337" w14:textId="14DC441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A778D53" w14:textId="4E3EBDB0"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577599C5" w14:textId="0FE26E89"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5598F4B4" w14:textId="4D60FD98"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430FD106" w14:textId="77777777" w:rsidTr="00F279FB">
        <w:trPr>
          <w:trHeight w:val="346"/>
        </w:trPr>
        <w:tc>
          <w:tcPr>
            <w:tcW w:w="3235" w:type="dxa"/>
            <w:vAlign w:val="center"/>
          </w:tcPr>
          <w:p w14:paraId="120EE219" w14:textId="6FE39AF1" w:rsidR="00F279FB" w:rsidRPr="00232B78" w:rsidRDefault="00F279FB" w:rsidP="00232B78">
            <w:pPr>
              <w:pStyle w:val="NoSpacing"/>
              <w:spacing w:line="240" w:lineRule="auto"/>
              <w:rPr>
                <w:rFonts w:ascii="Cuprum" w:hAnsi="Cuprum"/>
              </w:rPr>
            </w:pPr>
            <w:r>
              <w:rPr>
                <w:rFonts w:ascii="Cuprum" w:hAnsi="Cuprum"/>
              </w:rPr>
              <w:t>Database and Network Research</w:t>
            </w:r>
          </w:p>
        </w:tc>
        <w:tc>
          <w:tcPr>
            <w:tcW w:w="1170" w:type="dxa"/>
            <w:vAlign w:val="center"/>
          </w:tcPr>
          <w:p w14:paraId="60048271" w14:textId="34BC4922"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280D0D15" w14:textId="745DB2F0" w:rsidR="00A76513" w:rsidRPr="00232B78" w:rsidRDefault="00F279FB" w:rsidP="00A25078">
            <w:pPr>
              <w:pStyle w:val="NoSpacing"/>
              <w:spacing w:line="240" w:lineRule="auto"/>
              <w:jc w:val="center"/>
              <w:rPr>
                <w:rFonts w:ascii="Cuprum" w:hAnsi="Cuprum"/>
              </w:rPr>
            </w:pPr>
            <w:r>
              <w:rPr>
                <w:rFonts w:ascii="Cuprum" w:hAnsi="Cuprum"/>
              </w:rPr>
              <w:t>Training</w:t>
            </w:r>
          </w:p>
        </w:tc>
        <w:tc>
          <w:tcPr>
            <w:tcW w:w="1150" w:type="dxa"/>
            <w:vAlign w:val="center"/>
          </w:tcPr>
          <w:p w14:paraId="17BBA4EA" w14:textId="0DCE67ED" w:rsidR="00A76513" w:rsidRPr="00232B78" w:rsidRDefault="00504168" w:rsidP="00A25078">
            <w:pPr>
              <w:pStyle w:val="NoSpacing"/>
              <w:spacing w:line="240" w:lineRule="auto"/>
              <w:jc w:val="center"/>
              <w:rPr>
                <w:rFonts w:ascii="Cuprum" w:hAnsi="Cuprum"/>
              </w:rPr>
            </w:pPr>
            <w:r>
              <w:rPr>
                <w:rFonts w:ascii="Cuprum" w:hAnsi="Cuprum"/>
              </w:rPr>
              <w:t>7</w:t>
            </w:r>
          </w:p>
        </w:tc>
        <w:tc>
          <w:tcPr>
            <w:tcW w:w="1330" w:type="dxa"/>
            <w:vAlign w:val="center"/>
          </w:tcPr>
          <w:p w14:paraId="14B26706" w14:textId="1B844894" w:rsidR="00A76513" w:rsidRPr="00232B78" w:rsidRDefault="00504168" w:rsidP="00A25078">
            <w:pPr>
              <w:pStyle w:val="NoSpacing"/>
              <w:spacing w:line="240" w:lineRule="auto"/>
              <w:jc w:val="center"/>
              <w:rPr>
                <w:rFonts w:ascii="Cuprum" w:hAnsi="Cuprum"/>
              </w:rPr>
            </w:pPr>
            <w:r>
              <w:rPr>
                <w:rFonts w:ascii="Cuprum" w:hAnsi="Cuprum"/>
              </w:rPr>
              <w:t>31</w:t>
            </w:r>
            <w:r w:rsidR="00F279FB">
              <w:rPr>
                <w:rFonts w:ascii="Cuprum" w:hAnsi="Cuprum"/>
              </w:rPr>
              <w:t>/1</w:t>
            </w:r>
            <w:r>
              <w:rPr>
                <w:rFonts w:ascii="Cuprum" w:hAnsi="Cuprum"/>
              </w:rPr>
              <w:t>0</w:t>
            </w:r>
          </w:p>
        </w:tc>
        <w:tc>
          <w:tcPr>
            <w:tcW w:w="1331" w:type="dxa"/>
            <w:vAlign w:val="center"/>
          </w:tcPr>
          <w:p w14:paraId="1B2705A2" w14:textId="75EC5334" w:rsidR="00A76513" w:rsidRPr="00232B78" w:rsidRDefault="00F279FB" w:rsidP="00A25078">
            <w:pPr>
              <w:pStyle w:val="NoSpacing"/>
              <w:spacing w:line="240" w:lineRule="auto"/>
              <w:jc w:val="center"/>
              <w:rPr>
                <w:rFonts w:ascii="Cuprum" w:hAnsi="Cuprum"/>
              </w:rPr>
            </w:pPr>
            <w:r>
              <w:rPr>
                <w:rFonts w:ascii="Cuprum" w:hAnsi="Cuprum"/>
              </w:rPr>
              <w:t>07/11</w:t>
            </w:r>
          </w:p>
        </w:tc>
      </w:tr>
      <w:tr w:rsidR="00A76513" w14:paraId="0EE88759" w14:textId="77777777" w:rsidTr="00F279FB">
        <w:trPr>
          <w:trHeight w:val="346"/>
        </w:trPr>
        <w:tc>
          <w:tcPr>
            <w:tcW w:w="3235" w:type="dxa"/>
            <w:vAlign w:val="center"/>
          </w:tcPr>
          <w:p w14:paraId="50D29D5C" w14:textId="0E008C9F" w:rsidR="00A76513" w:rsidRPr="00232B78" w:rsidRDefault="00F279FB" w:rsidP="00232B78">
            <w:pPr>
              <w:pStyle w:val="NoSpacing"/>
              <w:spacing w:line="240" w:lineRule="auto"/>
              <w:rPr>
                <w:rFonts w:ascii="Cuprum" w:hAnsi="Cuprum"/>
              </w:rPr>
            </w:pPr>
            <w:r>
              <w:rPr>
                <w:rFonts w:ascii="Cuprum" w:hAnsi="Cuprum"/>
              </w:rPr>
              <w:t>Class diagram</w:t>
            </w:r>
          </w:p>
        </w:tc>
        <w:tc>
          <w:tcPr>
            <w:tcW w:w="1170" w:type="dxa"/>
            <w:vAlign w:val="center"/>
          </w:tcPr>
          <w:p w14:paraId="3AEBA585" w14:textId="2FF24203"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7D39A3A6" w14:textId="31CC1F1F"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27480A52" w14:textId="0EBC77E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11C0BEBD" w14:textId="1ACB3904" w:rsidR="00A76513" w:rsidRPr="00232B78" w:rsidRDefault="00F279FB" w:rsidP="00A25078">
            <w:pPr>
              <w:pStyle w:val="NoSpacing"/>
              <w:spacing w:line="240" w:lineRule="auto"/>
              <w:jc w:val="center"/>
              <w:rPr>
                <w:rFonts w:ascii="Cuprum" w:hAnsi="Cuprum"/>
              </w:rPr>
            </w:pPr>
            <w:r>
              <w:rPr>
                <w:rFonts w:ascii="Cuprum" w:hAnsi="Cuprum"/>
              </w:rPr>
              <w:t>07/11</w:t>
            </w:r>
          </w:p>
        </w:tc>
        <w:tc>
          <w:tcPr>
            <w:tcW w:w="1331" w:type="dxa"/>
            <w:vAlign w:val="center"/>
          </w:tcPr>
          <w:p w14:paraId="2A620F0F" w14:textId="1A6C364C" w:rsidR="00A76513" w:rsidRPr="00232B78" w:rsidRDefault="00F279FB" w:rsidP="00A25078">
            <w:pPr>
              <w:pStyle w:val="NoSpacing"/>
              <w:spacing w:line="240" w:lineRule="auto"/>
              <w:jc w:val="center"/>
              <w:rPr>
                <w:rFonts w:ascii="Cuprum" w:hAnsi="Cuprum"/>
              </w:rPr>
            </w:pPr>
            <w:r>
              <w:rPr>
                <w:rFonts w:ascii="Cuprum" w:hAnsi="Cuprum"/>
              </w:rPr>
              <w:t>09/11</w:t>
            </w:r>
          </w:p>
        </w:tc>
      </w:tr>
      <w:tr w:rsidR="00A76513" w14:paraId="7B43F09F" w14:textId="77777777" w:rsidTr="00F279FB">
        <w:trPr>
          <w:trHeight w:val="346"/>
        </w:trPr>
        <w:tc>
          <w:tcPr>
            <w:tcW w:w="3235" w:type="dxa"/>
            <w:vAlign w:val="center"/>
          </w:tcPr>
          <w:p w14:paraId="099D0D18" w14:textId="01520FAD" w:rsidR="00A76513" w:rsidRPr="00232B78" w:rsidRDefault="00F279FB" w:rsidP="00232B78">
            <w:pPr>
              <w:pStyle w:val="NoSpacing"/>
              <w:spacing w:line="240" w:lineRule="auto"/>
              <w:rPr>
                <w:rFonts w:ascii="Cuprum" w:hAnsi="Cuprum"/>
              </w:rPr>
            </w:pPr>
            <w:r>
              <w:rPr>
                <w:rFonts w:ascii="Cuprum" w:hAnsi="Cuprum"/>
              </w:rPr>
              <w:t>Package diagram</w:t>
            </w:r>
          </w:p>
        </w:tc>
        <w:tc>
          <w:tcPr>
            <w:tcW w:w="1170" w:type="dxa"/>
            <w:vAlign w:val="center"/>
          </w:tcPr>
          <w:p w14:paraId="690C0830" w14:textId="3B4DEE04" w:rsidR="00A76513" w:rsidRPr="00232B78" w:rsidRDefault="00F279FB" w:rsidP="00A25078">
            <w:pPr>
              <w:pStyle w:val="NoSpacing"/>
              <w:spacing w:line="240" w:lineRule="auto"/>
              <w:jc w:val="center"/>
              <w:rPr>
                <w:rFonts w:ascii="Cuprum" w:hAnsi="Cuprum"/>
              </w:rPr>
            </w:pPr>
            <w:r>
              <w:rPr>
                <w:rFonts w:ascii="Cuprum" w:hAnsi="Cuprum"/>
              </w:rPr>
              <w:t>All</w:t>
            </w:r>
          </w:p>
        </w:tc>
        <w:tc>
          <w:tcPr>
            <w:tcW w:w="1350" w:type="dxa"/>
            <w:vAlign w:val="center"/>
          </w:tcPr>
          <w:p w14:paraId="0DA31BAB" w14:textId="62127B8C"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456916C2" w14:textId="242C317D" w:rsidR="00A76513" w:rsidRPr="00232B78" w:rsidRDefault="00F279FB" w:rsidP="00A25078">
            <w:pPr>
              <w:pStyle w:val="NoSpacing"/>
              <w:spacing w:line="240" w:lineRule="auto"/>
              <w:jc w:val="center"/>
              <w:rPr>
                <w:rFonts w:ascii="Cuprum" w:hAnsi="Cuprum"/>
              </w:rPr>
            </w:pPr>
            <w:r>
              <w:rPr>
                <w:rFonts w:ascii="Cuprum" w:hAnsi="Cuprum"/>
              </w:rPr>
              <w:t>2</w:t>
            </w:r>
          </w:p>
        </w:tc>
        <w:tc>
          <w:tcPr>
            <w:tcW w:w="1330" w:type="dxa"/>
            <w:vAlign w:val="center"/>
          </w:tcPr>
          <w:p w14:paraId="6B9AEDAF" w14:textId="5DA0F60D" w:rsidR="00A76513" w:rsidRPr="00232B78" w:rsidRDefault="00F279FB" w:rsidP="00A25078">
            <w:pPr>
              <w:pStyle w:val="NoSpacing"/>
              <w:spacing w:line="240" w:lineRule="auto"/>
              <w:jc w:val="center"/>
              <w:rPr>
                <w:rFonts w:ascii="Cuprum" w:hAnsi="Cuprum"/>
              </w:rPr>
            </w:pPr>
            <w:r>
              <w:rPr>
                <w:rFonts w:ascii="Cuprum" w:hAnsi="Cuprum"/>
              </w:rPr>
              <w:t>09/11</w:t>
            </w:r>
          </w:p>
        </w:tc>
        <w:tc>
          <w:tcPr>
            <w:tcW w:w="1331" w:type="dxa"/>
            <w:vAlign w:val="center"/>
          </w:tcPr>
          <w:p w14:paraId="319D5147" w14:textId="07860E70" w:rsidR="00A76513" w:rsidRPr="00232B78" w:rsidRDefault="00F279FB" w:rsidP="00A25078">
            <w:pPr>
              <w:pStyle w:val="NoSpacing"/>
              <w:spacing w:line="240" w:lineRule="auto"/>
              <w:jc w:val="center"/>
              <w:rPr>
                <w:rFonts w:ascii="Cuprum" w:hAnsi="Cuprum"/>
              </w:rPr>
            </w:pPr>
            <w:r>
              <w:rPr>
                <w:rFonts w:ascii="Cuprum" w:hAnsi="Cuprum"/>
              </w:rPr>
              <w:t>11/11</w:t>
            </w:r>
          </w:p>
        </w:tc>
      </w:tr>
      <w:tr w:rsidR="00A76513" w14:paraId="3E8A21EE" w14:textId="77777777" w:rsidTr="00F279FB">
        <w:trPr>
          <w:trHeight w:val="346"/>
        </w:trPr>
        <w:tc>
          <w:tcPr>
            <w:tcW w:w="3235" w:type="dxa"/>
            <w:vAlign w:val="center"/>
          </w:tcPr>
          <w:p w14:paraId="7873102D" w14:textId="05914CFF" w:rsidR="00A76513" w:rsidRPr="00232B78" w:rsidRDefault="00F279FB" w:rsidP="00232B78">
            <w:pPr>
              <w:pStyle w:val="NoSpacing"/>
              <w:spacing w:line="240" w:lineRule="auto"/>
              <w:rPr>
                <w:rFonts w:ascii="Cuprum" w:hAnsi="Cuprum"/>
              </w:rPr>
            </w:pPr>
            <w:r>
              <w:rPr>
                <w:rFonts w:ascii="Cuprum" w:hAnsi="Cuprum"/>
              </w:rPr>
              <w:t>Report - Analysis and Design</w:t>
            </w:r>
          </w:p>
        </w:tc>
        <w:tc>
          <w:tcPr>
            <w:tcW w:w="1170" w:type="dxa"/>
            <w:vAlign w:val="center"/>
          </w:tcPr>
          <w:p w14:paraId="71407778" w14:textId="523C0282" w:rsidR="00A76513" w:rsidRPr="00232B78" w:rsidRDefault="00F279FB" w:rsidP="00A25078">
            <w:pPr>
              <w:pStyle w:val="NoSpacing"/>
              <w:spacing w:line="240" w:lineRule="auto"/>
              <w:jc w:val="center"/>
              <w:rPr>
                <w:rFonts w:ascii="Cuprum" w:hAnsi="Cuprum"/>
              </w:rPr>
            </w:pPr>
            <w:r>
              <w:rPr>
                <w:rFonts w:ascii="Cuprum" w:hAnsi="Cuprum"/>
              </w:rPr>
              <w:t>Khuê, Trung</w:t>
            </w:r>
          </w:p>
        </w:tc>
        <w:tc>
          <w:tcPr>
            <w:tcW w:w="1350" w:type="dxa"/>
            <w:vAlign w:val="center"/>
          </w:tcPr>
          <w:p w14:paraId="513430CD" w14:textId="236365C3"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5A410C33" w14:textId="28F8226C"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0C7DF7AB" w14:textId="214054C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57930741" w14:textId="1B60EF2F"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5C7BF254" w14:textId="77777777" w:rsidTr="00F279FB">
        <w:trPr>
          <w:trHeight w:val="346"/>
        </w:trPr>
        <w:tc>
          <w:tcPr>
            <w:tcW w:w="3235" w:type="dxa"/>
            <w:vAlign w:val="center"/>
          </w:tcPr>
          <w:p w14:paraId="54446EB8" w14:textId="57F4AD93" w:rsidR="00A76513" w:rsidRPr="00232B78" w:rsidRDefault="00F279FB" w:rsidP="00232B78">
            <w:pPr>
              <w:pStyle w:val="NoSpacing"/>
              <w:spacing w:line="240" w:lineRule="auto"/>
              <w:rPr>
                <w:rFonts w:ascii="Cuprum" w:hAnsi="Cuprum"/>
              </w:rPr>
            </w:pPr>
            <w:r>
              <w:rPr>
                <w:rFonts w:ascii="Cuprum" w:hAnsi="Cuprum"/>
              </w:rPr>
              <w:t xml:space="preserve">Report - </w:t>
            </w:r>
            <w:r w:rsidR="00504168" w:rsidRPr="00504168">
              <w:rPr>
                <w:rFonts w:ascii="Cuprum" w:hAnsi="Cuprum"/>
                <w:sz w:val="23"/>
                <w:szCs w:val="23"/>
              </w:rPr>
              <w:t xml:space="preserve">Implementation &amp; </w:t>
            </w:r>
            <w:r w:rsidRPr="00504168">
              <w:rPr>
                <w:rFonts w:ascii="Cuprum" w:hAnsi="Cuprum"/>
                <w:sz w:val="23"/>
                <w:szCs w:val="23"/>
              </w:rPr>
              <w:t>Result</w:t>
            </w:r>
          </w:p>
        </w:tc>
        <w:tc>
          <w:tcPr>
            <w:tcW w:w="1170" w:type="dxa"/>
            <w:vAlign w:val="center"/>
          </w:tcPr>
          <w:p w14:paraId="605858B7" w14:textId="6DE3D35E"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38505672" w14:textId="61435D46"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7D1137D1" w14:textId="7D26A9D9" w:rsidR="00A76513" w:rsidRPr="00232B78" w:rsidRDefault="00504168" w:rsidP="00A25078">
            <w:pPr>
              <w:pStyle w:val="NoSpacing"/>
              <w:spacing w:line="240" w:lineRule="auto"/>
              <w:jc w:val="center"/>
              <w:rPr>
                <w:rFonts w:ascii="Cuprum" w:hAnsi="Cuprum"/>
              </w:rPr>
            </w:pPr>
            <w:r>
              <w:rPr>
                <w:rFonts w:ascii="Cuprum" w:hAnsi="Cuprum"/>
              </w:rPr>
              <w:t>4</w:t>
            </w:r>
          </w:p>
        </w:tc>
        <w:tc>
          <w:tcPr>
            <w:tcW w:w="1330" w:type="dxa"/>
            <w:vAlign w:val="center"/>
          </w:tcPr>
          <w:p w14:paraId="1897360E" w14:textId="1882ED48" w:rsidR="00A76513" w:rsidRPr="00232B78" w:rsidRDefault="00F279FB" w:rsidP="00A25078">
            <w:pPr>
              <w:pStyle w:val="NoSpacing"/>
              <w:spacing w:line="240" w:lineRule="auto"/>
              <w:jc w:val="center"/>
              <w:rPr>
                <w:rFonts w:ascii="Cuprum" w:hAnsi="Cuprum"/>
              </w:rPr>
            </w:pPr>
            <w:r>
              <w:rPr>
                <w:rFonts w:ascii="Cuprum" w:hAnsi="Cuprum"/>
              </w:rPr>
              <w:t>1</w:t>
            </w:r>
            <w:r w:rsidR="00504168">
              <w:rPr>
                <w:rFonts w:ascii="Cuprum" w:hAnsi="Cuprum"/>
              </w:rPr>
              <w:t>0</w:t>
            </w:r>
            <w:r>
              <w:rPr>
                <w:rFonts w:ascii="Cuprum" w:hAnsi="Cuprum"/>
              </w:rPr>
              <w:t>/11</w:t>
            </w:r>
          </w:p>
        </w:tc>
        <w:tc>
          <w:tcPr>
            <w:tcW w:w="1331" w:type="dxa"/>
            <w:vAlign w:val="center"/>
          </w:tcPr>
          <w:p w14:paraId="7C016490" w14:textId="11956D9A" w:rsidR="00A76513" w:rsidRPr="00232B78" w:rsidRDefault="00F279FB" w:rsidP="00A25078">
            <w:pPr>
              <w:pStyle w:val="NoSpacing"/>
              <w:spacing w:line="240" w:lineRule="auto"/>
              <w:jc w:val="center"/>
              <w:rPr>
                <w:rFonts w:ascii="Cuprum" w:hAnsi="Cuprum"/>
              </w:rPr>
            </w:pPr>
            <w:r>
              <w:rPr>
                <w:rFonts w:ascii="Cuprum" w:hAnsi="Cuprum"/>
              </w:rPr>
              <w:t>14/11</w:t>
            </w:r>
          </w:p>
        </w:tc>
      </w:tr>
      <w:tr w:rsidR="00A76513" w14:paraId="7209F977" w14:textId="77777777" w:rsidTr="00F279FB">
        <w:trPr>
          <w:trHeight w:val="346"/>
        </w:trPr>
        <w:tc>
          <w:tcPr>
            <w:tcW w:w="3235" w:type="dxa"/>
            <w:vAlign w:val="center"/>
          </w:tcPr>
          <w:p w14:paraId="1A0C70D6" w14:textId="51DF27C4" w:rsidR="00A76513" w:rsidRPr="00232B78" w:rsidRDefault="00F279FB" w:rsidP="00232B78">
            <w:pPr>
              <w:pStyle w:val="NoSpacing"/>
              <w:spacing w:line="240" w:lineRule="auto"/>
              <w:rPr>
                <w:rFonts w:ascii="Cuprum" w:hAnsi="Cuprum"/>
              </w:rPr>
            </w:pPr>
            <w:r>
              <w:rPr>
                <w:rFonts w:ascii="Cuprum" w:hAnsi="Cuprum"/>
              </w:rPr>
              <w:t>Report Redesign</w:t>
            </w:r>
          </w:p>
        </w:tc>
        <w:tc>
          <w:tcPr>
            <w:tcW w:w="1170" w:type="dxa"/>
            <w:vAlign w:val="center"/>
          </w:tcPr>
          <w:p w14:paraId="6A517FEE" w14:textId="15F1833A" w:rsidR="00A76513" w:rsidRPr="00232B78" w:rsidRDefault="00F279FB" w:rsidP="00A25078">
            <w:pPr>
              <w:pStyle w:val="NoSpacing"/>
              <w:spacing w:line="240" w:lineRule="auto"/>
              <w:jc w:val="center"/>
              <w:rPr>
                <w:rFonts w:ascii="Cuprum" w:hAnsi="Cuprum"/>
              </w:rPr>
            </w:pPr>
            <w:r>
              <w:rPr>
                <w:rFonts w:ascii="Cuprum" w:hAnsi="Cuprum"/>
              </w:rPr>
              <w:t>Tùng</w:t>
            </w:r>
          </w:p>
        </w:tc>
        <w:tc>
          <w:tcPr>
            <w:tcW w:w="1350" w:type="dxa"/>
            <w:vAlign w:val="center"/>
          </w:tcPr>
          <w:p w14:paraId="53A5C485" w14:textId="61F81685" w:rsidR="00A76513" w:rsidRPr="00232B78" w:rsidRDefault="00F279FB" w:rsidP="00A25078">
            <w:pPr>
              <w:pStyle w:val="NoSpacing"/>
              <w:spacing w:line="240" w:lineRule="auto"/>
              <w:jc w:val="center"/>
              <w:rPr>
                <w:rFonts w:ascii="Cuprum" w:hAnsi="Cuprum"/>
              </w:rPr>
            </w:pPr>
            <w:r>
              <w:rPr>
                <w:rFonts w:ascii="Cuprum" w:hAnsi="Cuprum"/>
              </w:rPr>
              <w:t>Document</w:t>
            </w:r>
          </w:p>
        </w:tc>
        <w:tc>
          <w:tcPr>
            <w:tcW w:w="1150" w:type="dxa"/>
            <w:vAlign w:val="center"/>
          </w:tcPr>
          <w:p w14:paraId="19711436" w14:textId="0CCB3BAD" w:rsidR="00A76513" w:rsidRPr="00232B78" w:rsidRDefault="00F279FB" w:rsidP="00A25078">
            <w:pPr>
              <w:pStyle w:val="NoSpacing"/>
              <w:spacing w:line="240" w:lineRule="auto"/>
              <w:jc w:val="center"/>
              <w:rPr>
                <w:rFonts w:ascii="Cuprum" w:hAnsi="Cuprum"/>
              </w:rPr>
            </w:pPr>
            <w:r>
              <w:rPr>
                <w:rFonts w:ascii="Cuprum" w:hAnsi="Cuprum"/>
              </w:rPr>
              <w:t>1</w:t>
            </w:r>
          </w:p>
        </w:tc>
        <w:tc>
          <w:tcPr>
            <w:tcW w:w="1330" w:type="dxa"/>
            <w:vAlign w:val="center"/>
          </w:tcPr>
          <w:p w14:paraId="222112B1" w14:textId="46AB6614" w:rsidR="00A76513" w:rsidRPr="00232B78" w:rsidRDefault="00F279FB" w:rsidP="00A25078">
            <w:pPr>
              <w:pStyle w:val="NoSpacing"/>
              <w:spacing w:line="240" w:lineRule="auto"/>
              <w:jc w:val="center"/>
              <w:rPr>
                <w:rFonts w:ascii="Cuprum" w:hAnsi="Cuprum"/>
              </w:rPr>
            </w:pPr>
            <w:r>
              <w:rPr>
                <w:rFonts w:ascii="Cuprum" w:hAnsi="Cuprum"/>
              </w:rPr>
              <w:t>13/11</w:t>
            </w:r>
          </w:p>
        </w:tc>
        <w:tc>
          <w:tcPr>
            <w:tcW w:w="1331" w:type="dxa"/>
            <w:vAlign w:val="center"/>
          </w:tcPr>
          <w:p w14:paraId="69D6D72E" w14:textId="4F00E88D" w:rsidR="00A76513" w:rsidRPr="00232B78" w:rsidRDefault="00F279FB" w:rsidP="00A25078">
            <w:pPr>
              <w:pStyle w:val="NoSpacing"/>
              <w:spacing w:line="240" w:lineRule="auto"/>
              <w:jc w:val="center"/>
              <w:rPr>
                <w:rFonts w:ascii="Cuprum" w:hAnsi="Cuprum"/>
              </w:rPr>
            </w:pPr>
            <w:r>
              <w:rPr>
                <w:rFonts w:ascii="Cuprum" w:hAnsi="Cuprum"/>
              </w:rPr>
              <w:t>14/11</w:t>
            </w:r>
          </w:p>
        </w:tc>
      </w:tr>
    </w:tbl>
    <w:p w14:paraId="4E8A4E39" w14:textId="77777777" w:rsidR="006A61EA" w:rsidRPr="00A76513" w:rsidRDefault="006A61EA" w:rsidP="004966F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5A90233F" w14:textId="67E4E8DF" w:rsidR="00A76513" w:rsidRDefault="006A61EA"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2E93B5D" wp14:editId="43DD93A6">
            <wp:extent cx="5989320" cy="3710940"/>
            <wp:effectExtent l="0" t="0" r="1143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469E29" w14:textId="77777777" w:rsidR="004966F9" w:rsidRDefault="004966F9">
      <w:pPr>
        <w:spacing w:after="200"/>
        <w:rPr>
          <w:rFonts w:ascii="Cuprum" w:hAnsi="Cuprum"/>
          <w:bCs/>
          <w:i/>
          <w:iCs/>
          <w:color w:val="auto"/>
          <w:szCs w:val="28"/>
          <w:lang w:eastAsia="ja-JP"/>
        </w:rPr>
      </w:pPr>
      <w:r>
        <w:rPr>
          <w:rFonts w:ascii="Cuprum" w:hAnsi="Cuprum"/>
          <w:b w:val="0"/>
          <w:bCs/>
          <w:i/>
          <w:iCs/>
          <w:szCs w:val="28"/>
        </w:rPr>
        <w:br w:type="page"/>
      </w:r>
    </w:p>
    <w:p w14:paraId="528E3DA2" w14:textId="5D79EB59" w:rsidR="008D4BFE" w:rsidRPr="00F279FB" w:rsidRDefault="008D4BFE" w:rsidP="008D4BFE">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2</w:t>
      </w:r>
      <w:r w:rsidRPr="00F279FB">
        <w:rPr>
          <w:rFonts w:ascii="Cuprum" w:hAnsi="Cuprum"/>
          <w:b/>
          <w:bCs/>
          <w:i/>
          <w:iCs/>
          <w:sz w:val="28"/>
          <w:szCs w:val="28"/>
        </w:rPr>
        <w:t>:</w:t>
      </w:r>
    </w:p>
    <w:p w14:paraId="35DF4CEA" w14:textId="06E8C1D9"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Duration: 14 days (15/11/2021 - 28/11/2021).</w:t>
      </w:r>
    </w:p>
    <w:p w14:paraId="52967769" w14:textId="6CD94FE5" w:rsidR="008D4BFE" w:rsidRPr="00A76513" w:rsidRDefault="008D4BFE" w:rsidP="008D4BFE">
      <w:pPr>
        <w:pStyle w:val="NoSpacing"/>
        <w:numPr>
          <w:ilvl w:val="0"/>
          <w:numId w:val="31"/>
        </w:numPr>
        <w:spacing w:line="276" w:lineRule="auto"/>
        <w:rPr>
          <w:rFonts w:ascii="Cuprum" w:hAnsi="Cuprum"/>
          <w:sz w:val="28"/>
          <w:szCs w:val="28"/>
          <w:u w:val="single"/>
        </w:rPr>
      </w:pPr>
      <w:r>
        <w:rPr>
          <w:rFonts w:ascii="Cuprum" w:hAnsi="Cuprum"/>
          <w:sz w:val="28"/>
          <w:szCs w:val="28"/>
        </w:rPr>
        <w:t>Outcome: Patient System, Report #2.</w:t>
      </w:r>
    </w:p>
    <w:p w14:paraId="716FDF24" w14:textId="77777777" w:rsidR="008D4BFE" w:rsidRPr="00A76513" w:rsidRDefault="008D4BFE" w:rsidP="00B37E5C">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8D4BFE" w14:paraId="3D33DAD2" w14:textId="77777777" w:rsidTr="001155F4">
        <w:trPr>
          <w:trHeight w:val="403"/>
        </w:trPr>
        <w:tc>
          <w:tcPr>
            <w:tcW w:w="3235" w:type="dxa"/>
            <w:shd w:val="clear" w:color="auto" w:fill="DC5C22" w:themeFill="accent3"/>
            <w:vAlign w:val="center"/>
          </w:tcPr>
          <w:p w14:paraId="6BD06CC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35E9DC25"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67AF46CA"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A3B9AEF"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6BB39DB6"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64B6359E" w14:textId="77777777" w:rsidR="008D4BFE" w:rsidRPr="00A25078" w:rsidRDefault="008D4BFE"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8D4BFE" w14:paraId="74A9F256" w14:textId="77777777" w:rsidTr="001155F4">
        <w:trPr>
          <w:trHeight w:val="346"/>
        </w:trPr>
        <w:tc>
          <w:tcPr>
            <w:tcW w:w="3235" w:type="dxa"/>
            <w:vAlign w:val="center"/>
          </w:tcPr>
          <w:p w14:paraId="76CFC1BA" w14:textId="77777777" w:rsidR="008D4BFE" w:rsidRDefault="008D4BFE" w:rsidP="001155F4">
            <w:pPr>
              <w:pStyle w:val="NoSpacing"/>
              <w:spacing w:line="240" w:lineRule="auto"/>
              <w:rPr>
                <w:rFonts w:ascii="Cuprum" w:hAnsi="Cuprum"/>
              </w:rPr>
            </w:pPr>
            <w:r>
              <w:rPr>
                <w:rFonts w:ascii="Cuprum" w:hAnsi="Cuprum"/>
              </w:rPr>
              <w:t>Implementation</w:t>
            </w:r>
          </w:p>
          <w:p w14:paraId="095E7DC3" w14:textId="56117559" w:rsidR="008D4BFE" w:rsidRPr="00232B78" w:rsidRDefault="008D4BFE" w:rsidP="001155F4">
            <w:pPr>
              <w:pStyle w:val="NoSpacing"/>
              <w:spacing w:line="240" w:lineRule="auto"/>
              <w:rPr>
                <w:rFonts w:ascii="Cuprum" w:hAnsi="Cuprum"/>
              </w:rPr>
            </w:pPr>
            <w:r>
              <w:rPr>
                <w:rFonts w:ascii="Cuprum" w:hAnsi="Cuprum"/>
              </w:rPr>
              <w:t>Patient System - Admin</w:t>
            </w:r>
          </w:p>
        </w:tc>
        <w:tc>
          <w:tcPr>
            <w:tcW w:w="1170" w:type="dxa"/>
            <w:vAlign w:val="center"/>
          </w:tcPr>
          <w:p w14:paraId="090B62A8" w14:textId="0FB24DA2" w:rsidR="008D4BFE"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14D47F15" w14:textId="363211B7"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371BF703" w14:textId="306703B5"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46DFF246" w14:textId="3ED9945E"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185E4C83" w14:textId="0AEEF28B"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6335F166" w14:textId="77777777" w:rsidTr="001155F4">
        <w:trPr>
          <w:trHeight w:val="346"/>
        </w:trPr>
        <w:tc>
          <w:tcPr>
            <w:tcW w:w="3235" w:type="dxa"/>
            <w:vAlign w:val="center"/>
          </w:tcPr>
          <w:p w14:paraId="7AE85168" w14:textId="77777777" w:rsidR="008D4BFE" w:rsidRDefault="008D4BFE" w:rsidP="001155F4">
            <w:pPr>
              <w:pStyle w:val="NoSpacing"/>
              <w:spacing w:line="240" w:lineRule="auto"/>
              <w:rPr>
                <w:rFonts w:ascii="Cuprum" w:hAnsi="Cuprum"/>
              </w:rPr>
            </w:pPr>
            <w:r>
              <w:rPr>
                <w:rFonts w:ascii="Cuprum" w:hAnsi="Cuprum"/>
              </w:rPr>
              <w:t>Implementation</w:t>
            </w:r>
          </w:p>
          <w:p w14:paraId="36C2C8A6" w14:textId="634BE032" w:rsidR="008D4BFE" w:rsidRPr="00232B78" w:rsidRDefault="008D4BFE" w:rsidP="001155F4">
            <w:pPr>
              <w:pStyle w:val="NoSpacing"/>
              <w:spacing w:line="240" w:lineRule="auto"/>
              <w:rPr>
                <w:rFonts w:ascii="Cuprum" w:hAnsi="Cuprum"/>
              </w:rPr>
            </w:pPr>
            <w:r>
              <w:rPr>
                <w:rFonts w:ascii="Cuprum" w:hAnsi="Cuprum"/>
              </w:rPr>
              <w:t>Patient System - Manager</w:t>
            </w:r>
          </w:p>
        </w:tc>
        <w:tc>
          <w:tcPr>
            <w:tcW w:w="1170" w:type="dxa"/>
            <w:vAlign w:val="center"/>
          </w:tcPr>
          <w:p w14:paraId="6998686F" w14:textId="6AC69746" w:rsidR="008D4BFE" w:rsidRPr="00232B78" w:rsidRDefault="00703947" w:rsidP="001155F4">
            <w:pPr>
              <w:pStyle w:val="NoSpacing"/>
              <w:spacing w:line="240" w:lineRule="auto"/>
              <w:jc w:val="center"/>
              <w:rPr>
                <w:rFonts w:ascii="Cuprum" w:hAnsi="Cuprum"/>
              </w:rPr>
            </w:pPr>
            <w:r>
              <w:rPr>
                <w:rFonts w:ascii="Cuprum" w:hAnsi="Cuprum"/>
              </w:rPr>
              <w:t>Khuê, Trung</w:t>
            </w:r>
          </w:p>
        </w:tc>
        <w:tc>
          <w:tcPr>
            <w:tcW w:w="1350" w:type="dxa"/>
            <w:vAlign w:val="center"/>
          </w:tcPr>
          <w:p w14:paraId="16EB6C41" w14:textId="5F71BE5B"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60A4ABBD" w14:textId="0A6A601E"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285D5F5B" w14:textId="5932F23B"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211FFCE7" w14:textId="7971923A"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48F8F872" w14:textId="77777777" w:rsidTr="001155F4">
        <w:trPr>
          <w:trHeight w:val="346"/>
        </w:trPr>
        <w:tc>
          <w:tcPr>
            <w:tcW w:w="3235" w:type="dxa"/>
            <w:vAlign w:val="center"/>
          </w:tcPr>
          <w:p w14:paraId="18A144B8" w14:textId="77777777" w:rsidR="008D4BFE" w:rsidRDefault="008D4BFE" w:rsidP="001155F4">
            <w:pPr>
              <w:pStyle w:val="NoSpacing"/>
              <w:spacing w:line="240" w:lineRule="auto"/>
              <w:rPr>
                <w:rFonts w:ascii="Cuprum" w:hAnsi="Cuprum"/>
              </w:rPr>
            </w:pPr>
            <w:r>
              <w:rPr>
                <w:rFonts w:ascii="Cuprum" w:hAnsi="Cuprum"/>
              </w:rPr>
              <w:t>Implementation</w:t>
            </w:r>
          </w:p>
          <w:p w14:paraId="277ABAD6" w14:textId="7AF54AF6" w:rsidR="008D4BFE" w:rsidRPr="00232B78" w:rsidRDefault="008D4BFE" w:rsidP="001155F4">
            <w:pPr>
              <w:pStyle w:val="NoSpacing"/>
              <w:spacing w:line="240" w:lineRule="auto"/>
              <w:rPr>
                <w:rFonts w:ascii="Cuprum" w:hAnsi="Cuprum"/>
              </w:rPr>
            </w:pPr>
            <w:r>
              <w:rPr>
                <w:rFonts w:ascii="Cuprum" w:hAnsi="Cuprum"/>
              </w:rPr>
              <w:t>Patient System - Patient</w:t>
            </w:r>
          </w:p>
        </w:tc>
        <w:tc>
          <w:tcPr>
            <w:tcW w:w="1170" w:type="dxa"/>
            <w:vAlign w:val="center"/>
          </w:tcPr>
          <w:p w14:paraId="2A5E62FC" w14:textId="19949A4B" w:rsidR="008D4BFE" w:rsidRPr="00232B78" w:rsidRDefault="008D4BFE" w:rsidP="001155F4">
            <w:pPr>
              <w:pStyle w:val="NoSpacing"/>
              <w:spacing w:line="240" w:lineRule="auto"/>
              <w:jc w:val="center"/>
              <w:rPr>
                <w:rFonts w:ascii="Cuprum" w:hAnsi="Cuprum"/>
              </w:rPr>
            </w:pPr>
            <w:r>
              <w:rPr>
                <w:rFonts w:ascii="Cuprum" w:hAnsi="Cuprum"/>
              </w:rPr>
              <w:t>T</w:t>
            </w:r>
            <w:r w:rsidR="00703947">
              <w:rPr>
                <w:rFonts w:ascii="Cuprum" w:hAnsi="Cuprum"/>
              </w:rPr>
              <w:t>ùng</w:t>
            </w:r>
          </w:p>
        </w:tc>
        <w:tc>
          <w:tcPr>
            <w:tcW w:w="1350" w:type="dxa"/>
            <w:vAlign w:val="center"/>
          </w:tcPr>
          <w:p w14:paraId="02081CB7" w14:textId="0E8147E1" w:rsidR="008D4BFE" w:rsidRPr="00232B78" w:rsidRDefault="008D4BFE" w:rsidP="001155F4">
            <w:pPr>
              <w:pStyle w:val="NoSpacing"/>
              <w:spacing w:line="240" w:lineRule="auto"/>
              <w:jc w:val="center"/>
              <w:rPr>
                <w:rFonts w:ascii="Cuprum" w:hAnsi="Cuprum"/>
              </w:rPr>
            </w:pPr>
            <w:r>
              <w:rPr>
                <w:rFonts w:ascii="Cuprum" w:hAnsi="Cuprum"/>
              </w:rPr>
              <w:t>Coding</w:t>
            </w:r>
          </w:p>
        </w:tc>
        <w:tc>
          <w:tcPr>
            <w:tcW w:w="1150" w:type="dxa"/>
            <w:vAlign w:val="center"/>
          </w:tcPr>
          <w:p w14:paraId="0C4250AE" w14:textId="71F99A63" w:rsidR="008D4BFE"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671DDF87" w14:textId="5DD47F01" w:rsidR="008D4BFE" w:rsidRPr="00232B78" w:rsidRDefault="008D4BFE" w:rsidP="001155F4">
            <w:pPr>
              <w:pStyle w:val="NoSpacing"/>
              <w:spacing w:line="240" w:lineRule="auto"/>
              <w:jc w:val="center"/>
              <w:rPr>
                <w:rFonts w:ascii="Cuprum" w:hAnsi="Cuprum"/>
              </w:rPr>
            </w:pPr>
            <w:r>
              <w:rPr>
                <w:rFonts w:ascii="Cuprum" w:hAnsi="Cuprum"/>
              </w:rPr>
              <w:t>1</w:t>
            </w:r>
            <w:r w:rsidR="00B3509F">
              <w:rPr>
                <w:rFonts w:ascii="Cuprum" w:hAnsi="Cuprum"/>
              </w:rPr>
              <w:t>4</w:t>
            </w:r>
            <w:r>
              <w:rPr>
                <w:rFonts w:ascii="Cuprum" w:hAnsi="Cuprum"/>
              </w:rPr>
              <w:t>/11</w:t>
            </w:r>
          </w:p>
        </w:tc>
        <w:tc>
          <w:tcPr>
            <w:tcW w:w="1331" w:type="dxa"/>
            <w:vAlign w:val="center"/>
          </w:tcPr>
          <w:p w14:paraId="00153759" w14:textId="6FB7E452" w:rsidR="008D4BFE" w:rsidRPr="00232B78" w:rsidRDefault="008D4BFE" w:rsidP="001155F4">
            <w:pPr>
              <w:pStyle w:val="NoSpacing"/>
              <w:spacing w:line="240" w:lineRule="auto"/>
              <w:jc w:val="center"/>
              <w:rPr>
                <w:rFonts w:ascii="Cuprum" w:hAnsi="Cuprum"/>
              </w:rPr>
            </w:pPr>
            <w:r>
              <w:rPr>
                <w:rFonts w:ascii="Cuprum" w:hAnsi="Cuprum"/>
              </w:rPr>
              <w:t>28/11</w:t>
            </w:r>
          </w:p>
        </w:tc>
      </w:tr>
      <w:tr w:rsidR="008D4BFE" w14:paraId="54F56FEB" w14:textId="77777777" w:rsidTr="001155F4">
        <w:trPr>
          <w:trHeight w:val="346"/>
        </w:trPr>
        <w:tc>
          <w:tcPr>
            <w:tcW w:w="3235" w:type="dxa"/>
            <w:vAlign w:val="center"/>
          </w:tcPr>
          <w:p w14:paraId="12600037" w14:textId="7F6D253B" w:rsidR="008D4BFE" w:rsidRPr="00232B78" w:rsidRDefault="008D4BFE"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07F4F415" w14:textId="3AF71B71" w:rsidR="008D4BFE"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5B4482A6" w14:textId="741BCB11" w:rsidR="008D4BFE"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6E54FCE8" w14:textId="1FA702CF" w:rsidR="008D4BFE" w:rsidRPr="00232B78" w:rsidRDefault="008D4BFE" w:rsidP="001155F4">
            <w:pPr>
              <w:pStyle w:val="NoSpacing"/>
              <w:spacing w:line="240" w:lineRule="auto"/>
              <w:jc w:val="center"/>
              <w:rPr>
                <w:rFonts w:ascii="Cuprum" w:hAnsi="Cuprum"/>
              </w:rPr>
            </w:pPr>
            <w:r>
              <w:rPr>
                <w:rFonts w:ascii="Cuprum" w:hAnsi="Cuprum"/>
              </w:rPr>
              <w:t>3</w:t>
            </w:r>
          </w:p>
        </w:tc>
        <w:tc>
          <w:tcPr>
            <w:tcW w:w="1330" w:type="dxa"/>
            <w:vAlign w:val="center"/>
          </w:tcPr>
          <w:p w14:paraId="4D7751FB" w14:textId="69721785" w:rsidR="008D4BFE" w:rsidRPr="00232B78" w:rsidRDefault="008D4BFE" w:rsidP="001155F4">
            <w:pPr>
              <w:pStyle w:val="NoSpacing"/>
              <w:spacing w:line="240" w:lineRule="auto"/>
              <w:jc w:val="center"/>
              <w:rPr>
                <w:rFonts w:ascii="Cuprum" w:hAnsi="Cuprum"/>
              </w:rPr>
            </w:pPr>
            <w:r>
              <w:rPr>
                <w:rFonts w:ascii="Cuprum" w:hAnsi="Cuprum"/>
              </w:rPr>
              <w:t>25/11</w:t>
            </w:r>
          </w:p>
        </w:tc>
        <w:tc>
          <w:tcPr>
            <w:tcW w:w="1331" w:type="dxa"/>
            <w:vAlign w:val="center"/>
          </w:tcPr>
          <w:p w14:paraId="7590F434" w14:textId="4C05E428" w:rsidR="008D4BFE" w:rsidRPr="00232B78" w:rsidRDefault="008D4BFE" w:rsidP="001155F4">
            <w:pPr>
              <w:pStyle w:val="NoSpacing"/>
              <w:spacing w:line="240" w:lineRule="auto"/>
              <w:jc w:val="center"/>
              <w:rPr>
                <w:rFonts w:ascii="Cuprum" w:hAnsi="Cuprum"/>
              </w:rPr>
            </w:pPr>
            <w:r>
              <w:rPr>
                <w:rFonts w:ascii="Cuprum" w:hAnsi="Cuprum"/>
              </w:rPr>
              <w:t>28/11</w:t>
            </w:r>
          </w:p>
        </w:tc>
      </w:tr>
    </w:tbl>
    <w:p w14:paraId="2FBE80FD" w14:textId="77777777" w:rsidR="008D4BFE" w:rsidRPr="00A76513" w:rsidRDefault="008D4BFE" w:rsidP="00B37E5C">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3A67258E" w14:textId="77777777" w:rsidR="008D4BFE" w:rsidRPr="00A76513" w:rsidRDefault="008D4BFE" w:rsidP="008D4BFE">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2218828B" wp14:editId="6DC4F60B">
            <wp:extent cx="6080760" cy="32994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C69D09" w14:textId="1D559201" w:rsidR="00703947" w:rsidRDefault="00703947">
      <w:pPr>
        <w:spacing w:after="200"/>
        <w:rPr>
          <w:rFonts w:ascii="Cuprum" w:hAnsi="Cuprum"/>
          <w:b w:val="0"/>
          <w:color w:val="auto"/>
          <w:szCs w:val="28"/>
          <w:u w:val="single"/>
          <w:lang w:eastAsia="ja-JP"/>
        </w:rPr>
      </w:pPr>
      <w:r>
        <w:rPr>
          <w:rFonts w:ascii="Cuprum" w:hAnsi="Cuprum"/>
          <w:szCs w:val="28"/>
          <w:u w:val="single"/>
        </w:rPr>
        <w:br w:type="page"/>
      </w:r>
    </w:p>
    <w:p w14:paraId="5AB9AF5D" w14:textId="7AB8311A" w:rsidR="00703947" w:rsidRPr="00F279FB" w:rsidRDefault="00703947" w:rsidP="00703947">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3</w:t>
      </w:r>
      <w:r w:rsidRPr="00F279FB">
        <w:rPr>
          <w:rFonts w:ascii="Cuprum" w:hAnsi="Cuprum"/>
          <w:b/>
          <w:bCs/>
          <w:i/>
          <w:iCs/>
          <w:sz w:val="28"/>
          <w:szCs w:val="28"/>
        </w:rPr>
        <w:t>:</w:t>
      </w:r>
    </w:p>
    <w:p w14:paraId="20895FA0" w14:textId="3FAFA5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Duration: 14 days (2</w:t>
      </w:r>
      <w:r w:rsidR="00B3509F">
        <w:rPr>
          <w:rFonts w:ascii="Cuprum" w:hAnsi="Cuprum"/>
          <w:sz w:val="28"/>
          <w:szCs w:val="28"/>
        </w:rPr>
        <w:t>8</w:t>
      </w:r>
      <w:r>
        <w:rPr>
          <w:rFonts w:ascii="Cuprum" w:hAnsi="Cuprum"/>
          <w:sz w:val="28"/>
          <w:szCs w:val="28"/>
        </w:rPr>
        <w:t>/11/2021 - 12/12/2021).</w:t>
      </w:r>
    </w:p>
    <w:p w14:paraId="512632A0" w14:textId="0374C7E1" w:rsidR="00703947" w:rsidRPr="00A76513" w:rsidRDefault="00703947" w:rsidP="00703947">
      <w:pPr>
        <w:pStyle w:val="NoSpacing"/>
        <w:numPr>
          <w:ilvl w:val="0"/>
          <w:numId w:val="31"/>
        </w:numPr>
        <w:spacing w:line="276" w:lineRule="auto"/>
        <w:rPr>
          <w:rFonts w:ascii="Cuprum" w:hAnsi="Cuprum"/>
          <w:sz w:val="28"/>
          <w:szCs w:val="28"/>
          <w:u w:val="single"/>
        </w:rPr>
      </w:pPr>
      <w:r>
        <w:rPr>
          <w:rFonts w:ascii="Cuprum" w:hAnsi="Cuprum"/>
          <w:sz w:val="28"/>
          <w:szCs w:val="28"/>
        </w:rPr>
        <w:t>Outcome: Payment System, Report #3.</w:t>
      </w:r>
    </w:p>
    <w:p w14:paraId="4170F220" w14:textId="77777777" w:rsidR="00703947" w:rsidRPr="00A76513" w:rsidRDefault="00703947" w:rsidP="00703947">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703947" w14:paraId="4D6781D1" w14:textId="77777777" w:rsidTr="001155F4">
        <w:trPr>
          <w:trHeight w:val="403"/>
        </w:trPr>
        <w:tc>
          <w:tcPr>
            <w:tcW w:w="3235" w:type="dxa"/>
            <w:shd w:val="clear" w:color="auto" w:fill="DC5C22" w:themeFill="accent3"/>
            <w:vAlign w:val="center"/>
          </w:tcPr>
          <w:p w14:paraId="250592D6"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61DEF41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4146A963"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EDD1A0C"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133D2B75"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2CB8ECF7" w14:textId="77777777" w:rsidR="00703947" w:rsidRPr="00A25078" w:rsidRDefault="00703947"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703947" w14:paraId="4FACA67C" w14:textId="77777777" w:rsidTr="001155F4">
        <w:trPr>
          <w:trHeight w:val="346"/>
        </w:trPr>
        <w:tc>
          <w:tcPr>
            <w:tcW w:w="3235" w:type="dxa"/>
            <w:vAlign w:val="center"/>
          </w:tcPr>
          <w:p w14:paraId="16EC10B6" w14:textId="77777777" w:rsidR="00703947" w:rsidRDefault="00703947" w:rsidP="001155F4">
            <w:pPr>
              <w:pStyle w:val="NoSpacing"/>
              <w:spacing w:line="240" w:lineRule="auto"/>
              <w:rPr>
                <w:rFonts w:ascii="Cuprum" w:hAnsi="Cuprum"/>
              </w:rPr>
            </w:pPr>
            <w:r>
              <w:rPr>
                <w:rFonts w:ascii="Cuprum" w:hAnsi="Cuprum"/>
              </w:rPr>
              <w:t>Implementation</w:t>
            </w:r>
          </w:p>
          <w:p w14:paraId="7949CB2A" w14:textId="45461544" w:rsidR="00703947" w:rsidRPr="00232B78" w:rsidRDefault="00703947" w:rsidP="001155F4">
            <w:pPr>
              <w:pStyle w:val="NoSpacing"/>
              <w:spacing w:line="240" w:lineRule="auto"/>
              <w:rPr>
                <w:rFonts w:ascii="Cuprum" w:hAnsi="Cuprum"/>
              </w:rPr>
            </w:pPr>
            <w:r>
              <w:rPr>
                <w:rFonts w:ascii="Cuprum" w:hAnsi="Cuprum"/>
              </w:rPr>
              <w:t>Payment System - Manager</w:t>
            </w:r>
          </w:p>
        </w:tc>
        <w:tc>
          <w:tcPr>
            <w:tcW w:w="1170" w:type="dxa"/>
            <w:vAlign w:val="center"/>
          </w:tcPr>
          <w:p w14:paraId="1F03FB2D" w14:textId="3FB2173C" w:rsidR="00703947" w:rsidRPr="00232B78" w:rsidRDefault="00703947" w:rsidP="001155F4">
            <w:pPr>
              <w:pStyle w:val="NoSpacing"/>
              <w:spacing w:line="240" w:lineRule="auto"/>
              <w:jc w:val="center"/>
              <w:rPr>
                <w:rFonts w:ascii="Cuprum" w:hAnsi="Cuprum"/>
              </w:rPr>
            </w:pPr>
            <w:r>
              <w:rPr>
                <w:rFonts w:ascii="Cuprum" w:hAnsi="Cuprum"/>
              </w:rPr>
              <w:t>Trung</w:t>
            </w:r>
          </w:p>
        </w:tc>
        <w:tc>
          <w:tcPr>
            <w:tcW w:w="1350" w:type="dxa"/>
            <w:vAlign w:val="center"/>
          </w:tcPr>
          <w:p w14:paraId="76C7BCFE"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67AA5FB2" w14:textId="20B12C16"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E262096" w14:textId="1D937506"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7BCC3B3" w14:textId="1D889620"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57E6483F" w14:textId="77777777" w:rsidTr="001155F4">
        <w:trPr>
          <w:trHeight w:val="346"/>
        </w:trPr>
        <w:tc>
          <w:tcPr>
            <w:tcW w:w="3235" w:type="dxa"/>
            <w:vAlign w:val="center"/>
          </w:tcPr>
          <w:p w14:paraId="2D7BB193" w14:textId="77777777" w:rsidR="00703947" w:rsidRDefault="00703947" w:rsidP="001155F4">
            <w:pPr>
              <w:pStyle w:val="NoSpacing"/>
              <w:spacing w:line="240" w:lineRule="auto"/>
              <w:rPr>
                <w:rFonts w:ascii="Cuprum" w:hAnsi="Cuprum"/>
              </w:rPr>
            </w:pPr>
            <w:r>
              <w:rPr>
                <w:rFonts w:ascii="Cuprum" w:hAnsi="Cuprum"/>
              </w:rPr>
              <w:t>Implementation</w:t>
            </w:r>
          </w:p>
          <w:p w14:paraId="7D5815A9" w14:textId="0A5ADA59" w:rsidR="00703947" w:rsidRPr="00232B78" w:rsidRDefault="00703947" w:rsidP="001155F4">
            <w:pPr>
              <w:pStyle w:val="NoSpacing"/>
              <w:spacing w:line="240" w:lineRule="auto"/>
              <w:rPr>
                <w:rFonts w:ascii="Cuprum" w:hAnsi="Cuprum"/>
              </w:rPr>
            </w:pPr>
            <w:r>
              <w:rPr>
                <w:rFonts w:ascii="Cuprum" w:hAnsi="Cuprum"/>
              </w:rPr>
              <w:t>Patient System - Patient</w:t>
            </w:r>
          </w:p>
        </w:tc>
        <w:tc>
          <w:tcPr>
            <w:tcW w:w="1170" w:type="dxa"/>
            <w:vAlign w:val="center"/>
          </w:tcPr>
          <w:p w14:paraId="3743FC9D" w14:textId="5AD458F2"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463EF591"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785F900B" w14:textId="0D85FA22"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0525E412" w14:textId="598EFBAE"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19AB3393" w14:textId="7CFC15AC"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331D46C5" w14:textId="77777777" w:rsidTr="001155F4">
        <w:trPr>
          <w:trHeight w:val="346"/>
        </w:trPr>
        <w:tc>
          <w:tcPr>
            <w:tcW w:w="3235" w:type="dxa"/>
            <w:vAlign w:val="center"/>
          </w:tcPr>
          <w:p w14:paraId="01818C3F" w14:textId="4C36693E" w:rsidR="00703947" w:rsidRPr="00232B78" w:rsidRDefault="00703947" w:rsidP="001155F4">
            <w:pPr>
              <w:pStyle w:val="NoSpacing"/>
              <w:spacing w:line="240" w:lineRule="auto"/>
              <w:rPr>
                <w:rFonts w:ascii="Cuprum" w:hAnsi="Cuprum"/>
              </w:rPr>
            </w:pPr>
            <w:r>
              <w:rPr>
                <w:rFonts w:ascii="Cuprum" w:hAnsi="Cuprum"/>
              </w:rPr>
              <w:t>System Synchronization</w:t>
            </w:r>
          </w:p>
        </w:tc>
        <w:tc>
          <w:tcPr>
            <w:tcW w:w="1170" w:type="dxa"/>
            <w:vAlign w:val="center"/>
          </w:tcPr>
          <w:p w14:paraId="61EDEE3A" w14:textId="0B3AE2FE" w:rsidR="00703947" w:rsidRPr="00232B78" w:rsidRDefault="00703947" w:rsidP="001155F4">
            <w:pPr>
              <w:pStyle w:val="NoSpacing"/>
              <w:spacing w:line="240" w:lineRule="auto"/>
              <w:jc w:val="center"/>
              <w:rPr>
                <w:rFonts w:ascii="Cuprum" w:hAnsi="Cuprum"/>
              </w:rPr>
            </w:pPr>
            <w:r>
              <w:rPr>
                <w:rFonts w:ascii="Cuprum" w:hAnsi="Cuprum"/>
              </w:rPr>
              <w:t>Khuê</w:t>
            </w:r>
          </w:p>
        </w:tc>
        <w:tc>
          <w:tcPr>
            <w:tcW w:w="1350" w:type="dxa"/>
            <w:vAlign w:val="center"/>
          </w:tcPr>
          <w:p w14:paraId="7FD920C0" w14:textId="77777777" w:rsidR="00703947" w:rsidRPr="00232B78" w:rsidRDefault="00703947" w:rsidP="001155F4">
            <w:pPr>
              <w:pStyle w:val="NoSpacing"/>
              <w:spacing w:line="240" w:lineRule="auto"/>
              <w:jc w:val="center"/>
              <w:rPr>
                <w:rFonts w:ascii="Cuprum" w:hAnsi="Cuprum"/>
              </w:rPr>
            </w:pPr>
            <w:r>
              <w:rPr>
                <w:rFonts w:ascii="Cuprum" w:hAnsi="Cuprum"/>
              </w:rPr>
              <w:t>Coding</w:t>
            </w:r>
          </w:p>
        </w:tc>
        <w:tc>
          <w:tcPr>
            <w:tcW w:w="1150" w:type="dxa"/>
            <w:vAlign w:val="center"/>
          </w:tcPr>
          <w:p w14:paraId="47CA70D1" w14:textId="11B70B71" w:rsidR="00703947" w:rsidRPr="00232B78" w:rsidRDefault="00B3509F" w:rsidP="001155F4">
            <w:pPr>
              <w:pStyle w:val="NoSpacing"/>
              <w:spacing w:line="240" w:lineRule="auto"/>
              <w:jc w:val="center"/>
              <w:rPr>
                <w:rFonts w:ascii="Cuprum" w:hAnsi="Cuprum"/>
              </w:rPr>
            </w:pPr>
            <w:r>
              <w:rPr>
                <w:rFonts w:ascii="Cuprum" w:hAnsi="Cuprum"/>
              </w:rPr>
              <w:t>14</w:t>
            </w:r>
          </w:p>
        </w:tc>
        <w:tc>
          <w:tcPr>
            <w:tcW w:w="1330" w:type="dxa"/>
            <w:vAlign w:val="center"/>
          </w:tcPr>
          <w:p w14:paraId="3C56E090" w14:textId="64A27404" w:rsidR="00703947" w:rsidRPr="00232B78" w:rsidRDefault="00703947" w:rsidP="001155F4">
            <w:pPr>
              <w:pStyle w:val="NoSpacing"/>
              <w:spacing w:line="240" w:lineRule="auto"/>
              <w:jc w:val="center"/>
              <w:rPr>
                <w:rFonts w:ascii="Cuprum" w:hAnsi="Cuprum"/>
              </w:rPr>
            </w:pPr>
            <w:r>
              <w:rPr>
                <w:rFonts w:ascii="Cuprum" w:hAnsi="Cuprum"/>
              </w:rPr>
              <w:t>2</w:t>
            </w:r>
            <w:r w:rsidR="00B3509F">
              <w:rPr>
                <w:rFonts w:ascii="Cuprum" w:hAnsi="Cuprum"/>
              </w:rPr>
              <w:t>8</w:t>
            </w:r>
            <w:r>
              <w:rPr>
                <w:rFonts w:ascii="Cuprum" w:hAnsi="Cuprum"/>
              </w:rPr>
              <w:t>/11</w:t>
            </w:r>
          </w:p>
        </w:tc>
        <w:tc>
          <w:tcPr>
            <w:tcW w:w="1331" w:type="dxa"/>
            <w:vAlign w:val="center"/>
          </w:tcPr>
          <w:p w14:paraId="6BF1B799" w14:textId="03471A52" w:rsidR="00703947" w:rsidRPr="00232B78" w:rsidRDefault="00703947" w:rsidP="001155F4">
            <w:pPr>
              <w:pStyle w:val="NoSpacing"/>
              <w:spacing w:line="240" w:lineRule="auto"/>
              <w:jc w:val="center"/>
              <w:rPr>
                <w:rFonts w:ascii="Cuprum" w:hAnsi="Cuprum"/>
              </w:rPr>
            </w:pPr>
            <w:r>
              <w:rPr>
                <w:rFonts w:ascii="Cuprum" w:hAnsi="Cuprum"/>
              </w:rPr>
              <w:t>12/12</w:t>
            </w:r>
          </w:p>
        </w:tc>
      </w:tr>
      <w:tr w:rsidR="00703947" w14:paraId="1177E1F6" w14:textId="77777777" w:rsidTr="001155F4">
        <w:trPr>
          <w:trHeight w:val="346"/>
        </w:trPr>
        <w:tc>
          <w:tcPr>
            <w:tcW w:w="3235" w:type="dxa"/>
            <w:vAlign w:val="center"/>
          </w:tcPr>
          <w:p w14:paraId="0530B37C" w14:textId="77777777" w:rsidR="00703947" w:rsidRPr="00232B78" w:rsidRDefault="00703947"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38624D33" w14:textId="32EA4684" w:rsidR="00703947" w:rsidRPr="00232B78" w:rsidRDefault="00703947" w:rsidP="001155F4">
            <w:pPr>
              <w:pStyle w:val="NoSpacing"/>
              <w:spacing w:line="240" w:lineRule="auto"/>
              <w:jc w:val="center"/>
              <w:rPr>
                <w:rFonts w:ascii="Cuprum" w:hAnsi="Cuprum"/>
              </w:rPr>
            </w:pPr>
            <w:r>
              <w:rPr>
                <w:rFonts w:ascii="Cuprum" w:hAnsi="Cuprum"/>
              </w:rPr>
              <w:t>Tùng</w:t>
            </w:r>
          </w:p>
        </w:tc>
        <w:tc>
          <w:tcPr>
            <w:tcW w:w="1350" w:type="dxa"/>
            <w:vAlign w:val="center"/>
          </w:tcPr>
          <w:p w14:paraId="2E387D5D" w14:textId="4E1AE67F" w:rsidR="00703947"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482E1879" w14:textId="77777777" w:rsidR="00703947" w:rsidRPr="00232B78" w:rsidRDefault="00703947" w:rsidP="001155F4">
            <w:pPr>
              <w:pStyle w:val="NoSpacing"/>
              <w:spacing w:line="240" w:lineRule="auto"/>
              <w:jc w:val="center"/>
              <w:rPr>
                <w:rFonts w:ascii="Cuprum" w:hAnsi="Cuprum"/>
              </w:rPr>
            </w:pPr>
            <w:r>
              <w:rPr>
                <w:rFonts w:ascii="Cuprum" w:hAnsi="Cuprum"/>
              </w:rPr>
              <w:t>3</w:t>
            </w:r>
          </w:p>
        </w:tc>
        <w:tc>
          <w:tcPr>
            <w:tcW w:w="1330" w:type="dxa"/>
            <w:vAlign w:val="center"/>
          </w:tcPr>
          <w:p w14:paraId="2B6DC2EF" w14:textId="691831B4" w:rsidR="00703947" w:rsidRPr="00232B78" w:rsidRDefault="00703947" w:rsidP="001155F4">
            <w:pPr>
              <w:pStyle w:val="NoSpacing"/>
              <w:spacing w:line="240" w:lineRule="auto"/>
              <w:jc w:val="center"/>
              <w:rPr>
                <w:rFonts w:ascii="Cuprum" w:hAnsi="Cuprum"/>
              </w:rPr>
            </w:pPr>
            <w:r>
              <w:rPr>
                <w:rFonts w:ascii="Cuprum" w:hAnsi="Cuprum"/>
              </w:rPr>
              <w:t>9/12</w:t>
            </w:r>
          </w:p>
        </w:tc>
        <w:tc>
          <w:tcPr>
            <w:tcW w:w="1331" w:type="dxa"/>
            <w:vAlign w:val="center"/>
          </w:tcPr>
          <w:p w14:paraId="2CDC10A9" w14:textId="45FDAF1F" w:rsidR="00703947" w:rsidRPr="00232B78" w:rsidRDefault="00703947" w:rsidP="001155F4">
            <w:pPr>
              <w:pStyle w:val="NoSpacing"/>
              <w:spacing w:line="240" w:lineRule="auto"/>
              <w:jc w:val="center"/>
              <w:rPr>
                <w:rFonts w:ascii="Cuprum" w:hAnsi="Cuprum"/>
              </w:rPr>
            </w:pPr>
            <w:r>
              <w:rPr>
                <w:rFonts w:ascii="Cuprum" w:hAnsi="Cuprum"/>
              </w:rPr>
              <w:t>12/12</w:t>
            </w:r>
          </w:p>
        </w:tc>
      </w:tr>
    </w:tbl>
    <w:p w14:paraId="3F24678B" w14:textId="77777777" w:rsidR="00703947" w:rsidRPr="00A76513" w:rsidRDefault="00703947" w:rsidP="00703947">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72A51CC7" w14:textId="77777777" w:rsidR="00703947" w:rsidRPr="00A76513" w:rsidRDefault="00703947" w:rsidP="00703947">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434E03F7" wp14:editId="2432DD93">
            <wp:extent cx="6080760" cy="3299460"/>
            <wp:effectExtent l="0" t="0" r="1524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6CF01E2" w14:textId="1A67E18F" w:rsidR="00CB68E9" w:rsidRDefault="00CB68E9">
      <w:pPr>
        <w:spacing w:after="200"/>
        <w:rPr>
          <w:rFonts w:ascii="Cuprum" w:hAnsi="Cuprum"/>
          <w:b w:val="0"/>
          <w:color w:val="auto"/>
          <w:szCs w:val="28"/>
          <w:lang w:eastAsia="ja-JP"/>
        </w:rPr>
      </w:pPr>
      <w:r>
        <w:rPr>
          <w:rFonts w:ascii="Cuprum" w:hAnsi="Cuprum"/>
          <w:szCs w:val="28"/>
        </w:rPr>
        <w:br w:type="page"/>
      </w:r>
    </w:p>
    <w:p w14:paraId="571DBED7" w14:textId="37D83BE9" w:rsidR="00CB68E9" w:rsidRPr="00F279FB" w:rsidRDefault="00CB68E9" w:rsidP="00CB68E9">
      <w:pPr>
        <w:pStyle w:val="NoSpacing"/>
        <w:numPr>
          <w:ilvl w:val="0"/>
          <w:numId w:val="32"/>
        </w:numPr>
        <w:spacing w:line="276" w:lineRule="auto"/>
        <w:ind w:left="720"/>
        <w:rPr>
          <w:rFonts w:ascii="Cuprum" w:hAnsi="Cuprum"/>
          <w:b/>
          <w:bCs/>
          <w:i/>
          <w:iCs/>
          <w:sz w:val="28"/>
          <w:szCs w:val="28"/>
        </w:rPr>
      </w:pPr>
      <w:r w:rsidRPr="00F279FB">
        <w:rPr>
          <w:rFonts w:ascii="Cuprum" w:hAnsi="Cuprum"/>
          <w:b/>
          <w:bCs/>
          <w:i/>
          <w:iCs/>
          <w:sz w:val="28"/>
          <w:szCs w:val="28"/>
        </w:rPr>
        <w:lastRenderedPageBreak/>
        <w:t xml:space="preserve">Sprint </w:t>
      </w:r>
      <w:r>
        <w:rPr>
          <w:rFonts w:ascii="Cuprum" w:hAnsi="Cuprum"/>
          <w:b/>
          <w:bCs/>
          <w:i/>
          <w:iCs/>
          <w:sz w:val="28"/>
          <w:szCs w:val="28"/>
        </w:rPr>
        <w:t>4</w:t>
      </w:r>
      <w:r w:rsidRPr="00F279FB">
        <w:rPr>
          <w:rFonts w:ascii="Cuprum" w:hAnsi="Cuprum"/>
          <w:b/>
          <w:bCs/>
          <w:i/>
          <w:iCs/>
          <w:sz w:val="28"/>
          <w:szCs w:val="28"/>
        </w:rPr>
        <w:t>:</w:t>
      </w:r>
    </w:p>
    <w:p w14:paraId="2B2F2835" w14:textId="7CB31BD2"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Duration: 14 days (13/12/2021 - 26/12/2021).</w:t>
      </w:r>
    </w:p>
    <w:p w14:paraId="4B263486" w14:textId="3018B8F3" w:rsidR="00CB68E9" w:rsidRPr="00A76513" w:rsidRDefault="00CB68E9" w:rsidP="00CB68E9">
      <w:pPr>
        <w:pStyle w:val="NoSpacing"/>
        <w:numPr>
          <w:ilvl w:val="0"/>
          <w:numId w:val="31"/>
        </w:numPr>
        <w:spacing w:line="276" w:lineRule="auto"/>
        <w:rPr>
          <w:rFonts w:ascii="Cuprum" w:hAnsi="Cuprum"/>
          <w:sz w:val="28"/>
          <w:szCs w:val="28"/>
          <w:u w:val="single"/>
        </w:rPr>
      </w:pPr>
      <w:r>
        <w:rPr>
          <w:rFonts w:ascii="Cuprum" w:hAnsi="Cuprum"/>
          <w:sz w:val="28"/>
          <w:szCs w:val="28"/>
        </w:rPr>
        <w:t>Outcome: Final System, Report #3.</w:t>
      </w:r>
    </w:p>
    <w:p w14:paraId="13B9C629" w14:textId="77777777" w:rsidR="00CB68E9" w:rsidRPr="00A76513" w:rsidRDefault="00CB68E9" w:rsidP="00CB68E9">
      <w:pPr>
        <w:pStyle w:val="NoSpacing"/>
        <w:numPr>
          <w:ilvl w:val="0"/>
          <w:numId w:val="31"/>
        </w:numPr>
        <w:spacing w:after="240" w:line="276" w:lineRule="auto"/>
        <w:rPr>
          <w:rFonts w:ascii="Cuprum" w:hAnsi="Cuprum"/>
          <w:sz w:val="28"/>
          <w:szCs w:val="28"/>
          <w:u w:val="single"/>
        </w:rPr>
      </w:pPr>
      <w:r>
        <w:rPr>
          <w:rFonts w:ascii="Cuprum" w:hAnsi="Cuprum"/>
          <w:sz w:val="28"/>
          <w:szCs w:val="28"/>
        </w:rPr>
        <w:t>Task information:</w:t>
      </w:r>
    </w:p>
    <w:tbl>
      <w:tblPr>
        <w:tblStyle w:val="TableGrid"/>
        <w:tblW w:w="0" w:type="auto"/>
        <w:tblInd w:w="360" w:type="dxa"/>
        <w:tblLook w:val="04A0" w:firstRow="1" w:lastRow="0" w:firstColumn="1" w:lastColumn="0" w:noHBand="0" w:noVBand="1"/>
      </w:tblPr>
      <w:tblGrid>
        <w:gridCol w:w="3235"/>
        <w:gridCol w:w="1170"/>
        <w:gridCol w:w="1350"/>
        <w:gridCol w:w="1150"/>
        <w:gridCol w:w="1330"/>
        <w:gridCol w:w="1331"/>
      </w:tblGrid>
      <w:tr w:rsidR="00CB68E9" w14:paraId="7E8B0900" w14:textId="77777777" w:rsidTr="001155F4">
        <w:trPr>
          <w:trHeight w:val="403"/>
        </w:trPr>
        <w:tc>
          <w:tcPr>
            <w:tcW w:w="3235" w:type="dxa"/>
            <w:shd w:val="clear" w:color="auto" w:fill="DC5C22" w:themeFill="accent3"/>
            <w:vAlign w:val="center"/>
          </w:tcPr>
          <w:p w14:paraId="58F3BF53"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w:t>
            </w:r>
          </w:p>
        </w:tc>
        <w:tc>
          <w:tcPr>
            <w:tcW w:w="1170" w:type="dxa"/>
            <w:shd w:val="clear" w:color="auto" w:fill="DC5C22" w:themeFill="accent3"/>
            <w:vAlign w:val="center"/>
          </w:tcPr>
          <w:p w14:paraId="19FFC858"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Member</w:t>
            </w:r>
          </w:p>
        </w:tc>
        <w:tc>
          <w:tcPr>
            <w:tcW w:w="1350" w:type="dxa"/>
            <w:shd w:val="clear" w:color="auto" w:fill="DC5C22" w:themeFill="accent3"/>
            <w:vAlign w:val="center"/>
          </w:tcPr>
          <w:p w14:paraId="04B58EBF"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Task type</w:t>
            </w:r>
          </w:p>
        </w:tc>
        <w:tc>
          <w:tcPr>
            <w:tcW w:w="1150" w:type="dxa"/>
            <w:shd w:val="clear" w:color="auto" w:fill="DC5C22" w:themeFill="accent3"/>
            <w:vAlign w:val="center"/>
          </w:tcPr>
          <w:p w14:paraId="4431E065"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Duration</w:t>
            </w:r>
          </w:p>
        </w:tc>
        <w:tc>
          <w:tcPr>
            <w:tcW w:w="1330" w:type="dxa"/>
            <w:shd w:val="clear" w:color="auto" w:fill="DC5C22" w:themeFill="accent3"/>
            <w:vAlign w:val="center"/>
          </w:tcPr>
          <w:p w14:paraId="487A6692"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Start date</w:t>
            </w:r>
          </w:p>
        </w:tc>
        <w:tc>
          <w:tcPr>
            <w:tcW w:w="1331" w:type="dxa"/>
            <w:shd w:val="clear" w:color="auto" w:fill="DC5C22" w:themeFill="accent3"/>
            <w:vAlign w:val="center"/>
          </w:tcPr>
          <w:p w14:paraId="1ABDCDC0" w14:textId="77777777" w:rsidR="00CB68E9" w:rsidRPr="00A25078" w:rsidRDefault="00CB68E9" w:rsidP="001155F4">
            <w:pPr>
              <w:pStyle w:val="NoSpacing"/>
              <w:spacing w:line="240" w:lineRule="auto"/>
              <w:jc w:val="center"/>
              <w:rPr>
                <w:rFonts w:ascii="Cuprum" w:hAnsi="Cuprum"/>
                <w:color w:val="FFFFFF" w:themeColor="background1"/>
                <w:sz w:val="28"/>
                <w:szCs w:val="28"/>
              </w:rPr>
            </w:pPr>
            <w:r w:rsidRPr="00A25078">
              <w:rPr>
                <w:rFonts w:ascii="Cuprum" w:hAnsi="Cuprum"/>
                <w:color w:val="FFFFFF" w:themeColor="background1"/>
                <w:sz w:val="28"/>
                <w:szCs w:val="28"/>
              </w:rPr>
              <w:t>End date</w:t>
            </w:r>
          </w:p>
        </w:tc>
      </w:tr>
      <w:tr w:rsidR="00CB68E9" w14:paraId="60754D9E" w14:textId="77777777" w:rsidTr="001155F4">
        <w:trPr>
          <w:trHeight w:val="346"/>
        </w:trPr>
        <w:tc>
          <w:tcPr>
            <w:tcW w:w="3235" w:type="dxa"/>
            <w:vAlign w:val="center"/>
          </w:tcPr>
          <w:p w14:paraId="36E5456E" w14:textId="77777777" w:rsidR="00CB68E9" w:rsidRDefault="00CB68E9" w:rsidP="001155F4">
            <w:pPr>
              <w:pStyle w:val="NoSpacing"/>
              <w:spacing w:line="240" w:lineRule="auto"/>
              <w:rPr>
                <w:rFonts w:ascii="Cuprum" w:hAnsi="Cuprum"/>
              </w:rPr>
            </w:pPr>
            <w:r>
              <w:rPr>
                <w:rFonts w:ascii="Cuprum" w:hAnsi="Cuprum"/>
              </w:rPr>
              <w:t>Implementation</w:t>
            </w:r>
          </w:p>
          <w:p w14:paraId="14A54D54" w14:textId="434863E5" w:rsidR="00CB68E9" w:rsidRPr="00232B78" w:rsidRDefault="00CB68E9" w:rsidP="001155F4">
            <w:pPr>
              <w:pStyle w:val="NoSpacing"/>
              <w:spacing w:line="240" w:lineRule="auto"/>
              <w:rPr>
                <w:rFonts w:ascii="Cuprum" w:hAnsi="Cuprum"/>
              </w:rPr>
            </w:pPr>
            <w:r>
              <w:rPr>
                <w:rFonts w:ascii="Cuprum" w:hAnsi="Cuprum"/>
              </w:rPr>
              <w:t>Data Transfer via Network</w:t>
            </w:r>
          </w:p>
        </w:tc>
        <w:tc>
          <w:tcPr>
            <w:tcW w:w="1170" w:type="dxa"/>
            <w:vAlign w:val="center"/>
          </w:tcPr>
          <w:p w14:paraId="2494441E" w14:textId="44E498ED"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705FA01"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B54E0A9" w14:textId="4F60777C" w:rsidR="00CB68E9" w:rsidRPr="00232B78" w:rsidRDefault="00B231EF" w:rsidP="001155F4">
            <w:pPr>
              <w:pStyle w:val="NoSpacing"/>
              <w:spacing w:line="240" w:lineRule="auto"/>
              <w:jc w:val="center"/>
              <w:rPr>
                <w:rFonts w:ascii="Cuprum" w:hAnsi="Cuprum"/>
              </w:rPr>
            </w:pPr>
            <w:r>
              <w:rPr>
                <w:rFonts w:ascii="Cuprum" w:hAnsi="Cuprum"/>
              </w:rPr>
              <w:t>7</w:t>
            </w:r>
          </w:p>
        </w:tc>
        <w:tc>
          <w:tcPr>
            <w:tcW w:w="1330" w:type="dxa"/>
            <w:vAlign w:val="center"/>
          </w:tcPr>
          <w:p w14:paraId="323BAD9B" w14:textId="7CBF868B" w:rsidR="00CB68E9" w:rsidRPr="00232B78" w:rsidRDefault="00EA67ED" w:rsidP="001155F4">
            <w:pPr>
              <w:pStyle w:val="NoSpacing"/>
              <w:spacing w:line="240" w:lineRule="auto"/>
              <w:jc w:val="center"/>
              <w:rPr>
                <w:rFonts w:ascii="Cuprum" w:hAnsi="Cuprum"/>
              </w:rPr>
            </w:pPr>
            <w:r>
              <w:rPr>
                <w:rFonts w:ascii="Cuprum" w:hAnsi="Cuprum"/>
              </w:rPr>
              <w:t>1</w:t>
            </w:r>
            <w:r w:rsidR="00B231EF">
              <w:rPr>
                <w:rFonts w:ascii="Cuprum" w:hAnsi="Cuprum"/>
              </w:rPr>
              <w:t>2</w:t>
            </w:r>
            <w:r>
              <w:rPr>
                <w:rFonts w:ascii="Cuprum" w:hAnsi="Cuprum"/>
              </w:rPr>
              <w:t>/12</w:t>
            </w:r>
          </w:p>
        </w:tc>
        <w:tc>
          <w:tcPr>
            <w:tcW w:w="1331" w:type="dxa"/>
            <w:vAlign w:val="center"/>
          </w:tcPr>
          <w:p w14:paraId="367FD0AD" w14:textId="2D5E9B65" w:rsidR="00CB68E9" w:rsidRPr="00232B78" w:rsidRDefault="00EA67ED" w:rsidP="001155F4">
            <w:pPr>
              <w:pStyle w:val="NoSpacing"/>
              <w:spacing w:line="240" w:lineRule="auto"/>
              <w:jc w:val="center"/>
              <w:rPr>
                <w:rFonts w:ascii="Cuprum" w:hAnsi="Cuprum"/>
              </w:rPr>
            </w:pPr>
            <w:r>
              <w:rPr>
                <w:rFonts w:ascii="Cuprum" w:hAnsi="Cuprum"/>
              </w:rPr>
              <w:t>19</w:t>
            </w:r>
            <w:r w:rsidR="00CB68E9">
              <w:rPr>
                <w:rFonts w:ascii="Cuprum" w:hAnsi="Cuprum"/>
              </w:rPr>
              <w:t>/12</w:t>
            </w:r>
          </w:p>
        </w:tc>
      </w:tr>
      <w:tr w:rsidR="00CB68E9" w14:paraId="08422B94" w14:textId="77777777" w:rsidTr="001155F4">
        <w:trPr>
          <w:trHeight w:val="346"/>
        </w:trPr>
        <w:tc>
          <w:tcPr>
            <w:tcW w:w="3235" w:type="dxa"/>
            <w:vAlign w:val="center"/>
          </w:tcPr>
          <w:p w14:paraId="30FD804B" w14:textId="081D68AB" w:rsidR="00CB68E9" w:rsidRPr="00232B78" w:rsidRDefault="00CB68E9" w:rsidP="001155F4">
            <w:pPr>
              <w:pStyle w:val="NoSpacing"/>
              <w:spacing w:line="240" w:lineRule="auto"/>
              <w:rPr>
                <w:rFonts w:ascii="Cuprum" w:hAnsi="Cuprum"/>
              </w:rPr>
            </w:pPr>
            <w:r>
              <w:rPr>
                <w:rFonts w:ascii="Cuprum" w:hAnsi="Cuprum"/>
              </w:rPr>
              <w:t>Component Testing</w:t>
            </w:r>
          </w:p>
        </w:tc>
        <w:tc>
          <w:tcPr>
            <w:tcW w:w="1170" w:type="dxa"/>
            <w:vAlign w:val="center"/>
          </w:tcPr>
          <w:p w14:paraId="082F8482" w14:textId="6707C68F"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21FB18BD"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38F0D643" w14:textId="2ABF142E" w:rsidR="00CB68E9" w:rsidRPr="00232B78"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0A58ACBF" w14:textId="1F4E4732" w:rsidR="00CB68E9" w:rsidRPr="00232B78" w:rsidRDefault="00EA67ED" w:rsidP="001155F4">
            <w:pPr>
              <w:pStyle w:val="NoSpacing"/>
              <w:spacing w:line="240" w:lineRule="auto"/>
              <w:jc w:val="center"/>
              <w:rPr>
                <w:rFonts w:ascii="Cuprum" w:hAnsi="Cuprum"/>
              </w:rPr>
            </w:pPr>
            <w:r>
              <w:rPr>
                <w:rFonts w:ascii="Cuprum" w:hAnsi="Cuprum"/>
              </w:rPr>
              <w:t>19/12</w:t>
            </w:r>
          </w:p>
        </w:tc>
        <w:tc>
          <w:tcPr>
            <w:tcW w:w="1331" w:type="dxa"/>
            <w:vAlign w:val="center"/>
          </w:tcPr>
          <w:p w14:paraId="06E7DE27" w14:textId="4D1594BC" w:rsidR="00CB68E9" w:rsidRPr="00232B78" w:rsidRDefault="00EA67ED" w:rsidP="001155F4">
            <w:pPr>
              <w:pStyle w:val="NoSpacing"/>
              <w:spacing w:line="240" w:lineRule="auto"/>
              <w:jc w:val="center"/>
              <w:rPr>
                <w:rFonts w:ascii="Cuprum" w:hAnsi="Cuprum"/>
              </w:rPr>
            </w:pPr>
            <w:r>
              <w:rPr>
                <w:rFonts w:ascii="Cuprum" w:hAnsi="Cuprum"/>
              </w:rPr>
              <w:t>21/12</w:t>
            </w:r>
          </w:p>
        </w:tc>
      </w:tr>
      <w:tr w:rsidR="00CB68E9" w14:paraId="743A742B" w14:textId="77777777" w:rsidTr="001155F4">
        <w:trPr>
          <w:trHeight w:val="346"/>
        </w:trPr>
        <w:tc>
          <w:tcPr>
            <w:tcW w:w="3235" w:type="dxa"/>
            <w:vAlign w:val="center"/>
          </w:tcPr>
          <w:p w14:paraId="6D8E8316" w14:textId="7D57FF57" w:rsidR="00CB68E9" w:rsidRPr="00232B78" w:rsidRDefault="00CB68E9" w:rsidP="001155F4">
            <w:pPr>
              <w:pStyle w:val="NoSpacing"/>
              <w:spacing w:line="240" w:lineRule="auto"/>
              <w:rPr>
                <w:rFonts w:ascii="Cuprum" w:hAnsi="Cuprum"/>
              </w:rPr>
            </w:pPr>
            <w:r>
              <w:rPr>
                <w:rFonts w:ascii="Cuprum" w:hAnsi="Cuprum"/>
              </w:rPr>
              <w:t>System Testing</w:t>
            </w:r>
          </w:p>
        </w:tc>
        <w:tc>
          <w:tcPr>
            <w:tcW w:w="1170" w:type="dxa"/>
            <w:vAlign w:val="center"/>
          </w:tcPr>
          <w:p w14:paraId="0F47D749" w14:textId="355AA68A" w:rsidR="00CB68E9" w:rsidRPr="00232B78"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521ABB66" w14:textId="77777777" w:rsidR="00CB68E9" w:rsidRPr="00232B78" w:rsidRDefault="00CB68E9" w:rsidP="001155F4">
            <w:pPr>
              <w:pStyle w:val="NoSpacing"/>
              <w:spacing w:line="240" w:lineRule="auto"/>
              <w:jc w:val="center"/>
              <w:rPr>
                <w:rFonts w:ascii="Cuprum" w:hAnsi="Cuprum"/>
              </w:rPr>
            </w:pPr>
            <w:r>
              <w:rPr>
                <w:rFonts w:ascii="Cuprum" w:hAnsi="Cuprum"/>
              </w:rPr>
              <w:t>Coding</w:t>
            </w:r>
          </w:p>
        </w:tc>
        <w:tc>
          <w:tcPr>
            <w:tcW w:w="1150" w:type="dxa"/>
            <w:vAlign w:val="center"/>
          </w:tcPr>
          <w:p w14:paraId="66941484" w14:textId="6B9D804B" w:rsidR="00CB68E9" w:rsidRPr="00232B78" w:rsidRDefault="00EA67ED" w:rsidP="001155F4">
            <w:pPr>
              <w:pStyle w:val="NoSpacing"/>
              <w:spacing w:line="240" w:lineRule="auto"/>
              <w:jc w:val="center"/>
              <w:rPr>
                <w:rFonts w:ascii="Cuprum" w:hAnsi="Cuprum"/>
              </w:rPr>
            </w:pPr>
            <w:r>
              <w:rPr>
                <w:rFonts w:ascii="Cuprum" w:hAnsi="Cuprum"/>
              </w:rPr>
              <w:t>3</w:t>
            </w:r>
          </w:p>
        </w:tc>
        <w:tc>
          <w:tcPr>
            <w:tcW w:w="1330" w:type="dxa"/>
            <w:vAlign w:val="center"/>
          </w:tcPr>
          <w:p w14:paraId="59E3EB56" w14:textId="5DDE45F2" w:rsidR="00CB68E9" w:rsidRPr="00232B78" w:rsidRDefault="00EA67ED" w:rsidP="001155F4">
            <w:pPr>
              <w:pStyle w:val="NoSpacing"/>
              <w:spacing w:line="240" w:lineRule="auto"/>
              <w:jc w:val="center"/>
              <w:rPr>
                <w:rFonts w:ascii="Cuprum" w:hAnsi="Cuprum"/>
              </w:rPr>
            </w:pPr>
            <w:r>
              <w:rPr>
                <w:rFonts w:ascii="Cuprum" w:hAnsi="Cuprum"/>
              </w:rPr>
              <w:t>21</w:t>
            </w:r>
            <w:r w:rsidR="00CB68E9">
              <w:rPr>
                <w:rFonts w:ascii="Cuprum" w:hAnsi="Cuprum"/>
              </w:rPr>
              <w:t>/1</w:t>
            </w:r>
            <w:r>
              <w:rPr>
                <w:rFonts w:ascii="Cuprum" w:hAnsi="Cuprum"/>
              </w:rPr>
              <w:t>2</w:t>
            </w:r>
          </w:p>
        </w:tc>
        <w:tc>
          <w:tcPr>
            <w:tcW w:w="1331" w:type="dxa"/>
            <w:vAlign w:val="center"/>
          </w:tcPr>
          <w:p w14:paraId="17C824DA" w14:textId="0B1BED4C" w:rsidR="00CB68E9" w:rsidRPr="00232B78" w:rsidRDefault="00EA67ED" w:rsidP="001155F4">
            <w:pPr>
              <w:pStyle w:val="NoSpacing"/>
              <w:spacing w:line="240" w:lineRule="auto"/>
              <w:jc w:val="center"/>
              <w:rPr>
                <w:rFonts w:ascii="Cuprum" w:hAnsi="Cuprum"/>
              </w:rPr>
            </w:pPr>
            <w:r>
              <w:rPr>
                <w:rFonts w:ascii="Cuprum" w:hAnsi="Cuprum"/>
              </w:rPr>
              <w:t>24</w:t>
            </w:r>
            <w:r w:rsidR="00CB68E9">
              <w:rPr>
                <w:rFonts w:ascii="Cuprum" w:hAnsi="Cuprum"/>
              </w:rPr>
              <w:t>/12</w:t>
            </w:r>
          </w:p>
        </w:tc>
      </w:tr>
      <w:tr w:rsidR="00CB68E9" w14:paraId="34C0A0D0" w14:textId="77777777" w:rsidTr="001155F4">
        <w:trPr>
          <w:trHeight w:val="346"/>
        </w:trPr>
        <w:tc>
          <w:tcPr>
            <w:tcW w:w="3235" w:type="dxa"/>
            <w:vAlign w:val="center"/>
          </w:tcPr>
          <w:p w14:paraId="01877F93" w14:textId="77777777" w:rsidR="00CB68E9" w:rsidRPr="00232B78" w:rsidRDefault="00CB68E9" w:rsidP="001155F4">
            <w:pPr>
              <w:pStyle w:val="NoSpacing"/>
              <w:spacing w:line="240" w:lineRule="auto"/>
              <w:rPr>
                <w:rFonts w:ascii="Cuprum" w:hAnsi="Cuprum"/>
              </w:rPr>
            </w:pPr>
            <w:r>
              <w:rPr>
                <w:rFonts w:ascii="Cuprum" w:hAnsi="Cuprum"/>
              </w:rPr>
              <w:t>Report Update &amp; Redesign</w:t>
            </w:r>
          </w:p>
        </w:tc>
        <w:tc>
          <w:tcPr>
            <w:tcW w:w="1170" w:type="dxa"/>
            <w:vAlign w:val="center"/>
          </w:tcPr>
          <w:p w14:paraId="4635D7E2" w14:textId="77777777" w:rsidR="00CB68E9" w:rsidRPr="00232B78" w:rsidRDefault="00CB68E9" w:rsidP="001155F4">
            <w:pPr>
              <w:pStyle w:val="NoSpacing"/>
              <w:spacing w:line="240" w:lineRule="auto"/>
              <w:jc w:val="center"/>
              <w:rPr>
                <w:rFonts w:ascii="Cuprum" w:hAnsi="Cuprum"/>
              </w:rPr>
            </w:pPr>
            <w:r>
              <w:rPr>
                <w:rFonts w:ascii="Cuprum" w:hAnsi="Cuprum"/>
              </w:rPr>
              <w:t>Tùng</w:t>
            </w:r>
          </w:p>
        </w:tc>
        <w:tc>
          <w:tcPr>
            <w:tcW w:w="1350" w:type="dxa"/>
            <w:vAlign w:val="center"/>
          </w:tcPr>
          <w:p w14:paraId="1AA7DCC3" w14:textId="7238B3FB" w:rsidR="00CB68E9" w:rsidRPr="00232B78"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4CCD3BF" w14:textId="12AD1378" w:rsidR="00CB68E9" w:rsidRPr="00232B78" w:rsidRDefault="00CB68E9" w:rsidP="001155F4">
            <w:pPr>
              <w:pStyle w:val="NoSpacing"/>
              <w:spacing w:line="240" w:lineRule="auto"/>
              <w:jc w:val="center"/>
              <w:rPr>
                <w:rFonts w:ascii="Cuprum" w:hAnsi="Cuprum"/>
              </w:rPr>
            </w:pPr>
            <w:r>
              <w:rPr>
                <w:rFonts w:ascii="Cuprum" w:hAnsi="Cuprum"/>
              </w:rPr>
              <w:t>3</w:t>
            </w:r>
          </w:p>
        </w:tc>
        <w:tc>
          <w:tcPr>
            <w:tcW w:w="1330" w:type="dxa"/>
            <w:vAlign w:val="center"/>
          </w:tcPr>
          <w:p w14:paraId="30E414FD" w14:textId="26DC3F62" w:rsidR="00CB68E9" w:rsidRPr="00232B78" w:rsidRDefault="00EA67ED" w:rsidP="001155F4">
            <w:pPr>
              <w:pStyle w:val="NoSpacing"/>
              <w:spacing w:line="240" w:lineRule="auto"/>
              <w:jc w:val="center"/>
              <w:rPr>
                <w:rFonts w:ascii="Cuprum" w:hAnsi="Cuprum"/>
              </w:rPr>
            </w:pPr>
            <w:r>
              <w:rPr>
                <w:rFonts w:ascii="Cuprum" w:hAnsi="Cuprum"/>
              </w:rPr>
              <w:t>23</w:t>
            </w:r>
            <w:r w:rsidR="00CB68E9">
              <w:rPr>
                <w:rFonts w:ascii="Cuprum" w:hAnsi="Cuprum"/>
              </w:rPr>
              <w:t>/12</w:t>
            </w:r>
          </w:p>
        </w:tc>
        <w:tc>
          <w:tcPr>
            <w:tcW w:w="1331" w:type="dxa"/>
            <w:vAlign w:val="center"/>
          </w:tcPr>
          <w:p w14:paraId="3905F624" w14:textId="24963448" w:rsidR="00CB68E9" w:rsidRPr="00232B78" w:rsidRDefault="00EA67ED" w:rsidP="001155F4">
            <w:pPr>
              <w:pStyle w:val="NoSpacing"/>
              <w:spacing w:line="240" w:lineRule="auto"/>
              <w:jc w:val="center"/>
              <w:rPr>
                <w:rFonts w:ascii="Cuprum" w:hAnsi="Cuprum"/>
              </w:rPr>
            </w:pPr>
            <w:r>
              <w:rPr>
                <w:rFonts w:ascii="Cuprum" w:hAnsi="Cuprum"/>
              </w:rPr>
              <w:t>26</w:t>
            </w:r>
            <w:r w:rsidR="00CB68E9">
              <w:rPr>
                <w:rFonts w:ascii="Cuprum" w:hAnsi="Cuprum"/>
              </w:rPr>
              <w:t>/12</w:t>
            </w:r>
          </w:p>
        </w:tc>
      </w:tr>
      <w:tr w:rsidR="00CB68E9" w14:paraId="6BD3D95A" w14:textId="77777777" w:rsidTr="001155F4">
        <w:trPr>
          <w:trHeight w:val="346"/>
        </w:trPr>
        <w:tc>
          <w:tcPr>
            <w:tcW w:w="3235" w:type="dxa"/>
            <w:vAlign w:val="center"/>
          </w:tcPr>
          <w:p w14:paraId="0C5AC4E5" w14:textId="30EF30C6" w:rsidR="00CB68E9" w:rsidRDefault="00CB68E9" w:rsidP="001155F4">
            <w:pPr>
              <w:pStyle w:val="NoSpacing"/>
              <w:spacing w:line="240" w:lineRule="auto"/>
              <w:rPr>
                <w:rFonts w:ascii="Cuprum" w:hAnsi="Cuprum"/>
              </w:rPr>
            </w:pPr>
            <w:r>
              <w:rPr>
                <w:rFonts w:ascii="Cuprum" w:hAnsi="Cuprum"/>
              </w:rPr>
              <w:t>Meeting Preparation</w:t>
            </w:r>
          </w:p>
        </w:tc>
        <w:tc>
          <w:tcPr>
            <w:tcW w:w="1170" w:type="dxa"/>
            <w:vAlign w:val="center"/>
          </w:tcPr>
          <w:p w14:paraId="11403CA4" w14:textId="7480F88F" w:rsidR="00CB68E9" w:rsidRDefault="00CB68E9" w:rsidP="001155F4">
            <w:pPr>
              <w:pStyle w:val="NoSpacing"/>
              <w:spacing w:line="240" w:lineRule="auto"/>
              <w:jc w:val="center"/>
              <w:rPr>
                <w:rFonts w:ascii="Cuprum" w:hAnsi="Cuprum"/>
              </w:rPr>
            </w:pPr>
            <w:r>
              <w:rPr>
                <w:rFonts w:ascii="Cuprum" w:hAnsi="Cuprum"/>
              </w:rPr>
              <w:t>All</w:t>
            </w:r>
          </w:p>
        </w:tc>
        <w:tc>
          <w:tcPr>
            <w:tcW w:w="1350" w:type="dxa"/>
            <w:vAlign w:val="center"/>
          </w:tcPr>
          <w:p w14:paraId="686322F0" w14:textId="6EC43A5F" w:rsidR="00CB68E9" w:rsidRDefault="00CB68E9" w:rsidP="001155F4">
            <w:pPr>
              <w:pStyle w:val="NoSpacing"/>
              <w:spacing w:line="240" w:lineRule="auto"/>
              <w:jc w:val="center"/>
              <w:rPr>
                <w:rFonts w:ascii="Cuprum" w:hAnsi="Cuprum"/>
              </w:rPr>
            </w:pPr>
            <w:r>
              <w:rPr>
                <w:rFonts w:ascii="Cuprum" w:hAnsi="Cuprum"/>
              </w:rPr>
              <w:t>Document</w:t>
            </w:r>
          </w:p>
        </w:tc>
        <w:tc>
          <w:tcPr>
            <w:tcW w:w="1150" w:type="dxa"/>
            <w:vAlign w:val="center"/>
          </w:tcPr>
          <w:p w14:paraId="3E403657" w14:textId="14D0910D" w:rsidR="00CB68E9" w:rsidRDefault="00EA67ED" w:rsidP="001155F4">
            <w:pPr>
              <w:pStyle w:val="NoSpacing"/>
              <w:spacing w:line="240" w:lineRule="auto"/>
              <w:jc w:val="center"/>
              <w:rPr>
                <w:rFonts w:ascii="Cuprum" w:hAnsi="Cuprum"/>
              </w:rPr>
            </w:pPr>
            <w:r>
              <w:rPr>
                <w:rFonts w:ascii="Cuprum" w:hAnsi="Cuprum"/>
              </w:rPr>
              <w:t>2</w:t>
            </w:r>
          </w:p>
        </w:tc>
        <w:tc>
          <w:tcPr>
            <w:tcW w:w="1330" w:type="dxa"/>
            <w:vAlign w:val="center"/>
          </w:tcPr>
          <w:p w14:paraId="407189B0" w14:textId="5763DFC7" w:rsidR="00CB68E9" w:rsidRDefault="00EA67ED" w:rsidP="001155F4">
            <w:pPr>
              <w:pStyle w:val="NoSpacing"/>
              <w:spacing w:line="240" w:lineRule="auto"/>
              <w:jc w:val="center"/>
              <w:rPr>
                <w:rFonts w:ascii="Cuprum" w:hAnsi="Cuprum"/>
              </w:rPr>
            </w:pPr>
            <w:r>
              <w:rPr>
                <w:rFonts w:ascii="Cuprum" w:hAnsi="Cuprum"/>
              </w:rPr>
              <w:t>24/12</w:t>
            </w:r>
          </w:p>
        </w:tc>
        <w:tc>
          <w:tcPr>
            <w:tcW w:w="1331" w:type="dxa"/>
            <w:vAlign w:val="center"/>
          </w:tcPr>
          <w:p w14:paraId="5EBBF5DC" w14:textId="6E74EC3A" w:rsidR="00CB68E9" w:rsidRDefault="00EA67ED" w:rsidP="001155F4">
            <w:pPr>
              <w:pStyle w:val="NoSpacing"/>
              <w:spacing w:line="240" w:lineRule="auto"/>
              <w:jc w:val="center"/>
              <w:rPr>
                <w:rFonts w:ascii="Cuprum" w:hAnsi="Cuprum"/>
              </w:rPr>
            </w:pPr>
            <w:r>
              <w:rPr>
                <w:rFonts w:ascii="Cuprum" w:hAnsi="Cuprum"/>
              </w:rPr>
              <w:t>26/12</w:t>
            </w:r>
          </w:p>
        </w:tc>
      </w:tr>
    </w:tbl>
    <w:p w14:paraId="5CE62E51" w14:textId="77777777" w:rsidR="00CB68E9" w:rsidRPr="00A76513" w:rsidRDefault="00CB68E9" w:rsidP="00CB68E9">
      <w:pPr>
        <w:pStyle w:val="NoSpacing"/>
        <w:numPr>
          <w:ilvl w:val="0"/>
          <w:numId w:val="31"/>
        </w:numPr>
        <w:spacing w:before="240" w:after="240" w:line="276" w:lineRule="auto"/>
        <w:rPr>
          <w:rFonts w:ascii="Cuprum" w:hAnsi="Cuprum"/>
          <w:sz w:val="28"/>
          <w:szCs w:val="28"/>
          <w:u w:val="single"/>
        </w:rPr>
      </w:pPr>
      <w:r>
        <w:rPr>
          <w:rFonts w:ascii="Cuprum" w:hAnsi="Cuprum"/>
          <w:sz w:val="28"/>
          <w:szCs w:val="28"/>
        </w:rPr>
        <w:t>Task information:</w:t>
      </w:r>
    </w:p>
    <w:p w14:paraId="058BC2B4" w14:textId="77777777" w:rsidR="00CB68E9" w:rsidRPr="00A76513" w:rsidRDefault="00CB68E9" w:rsidP="00CB68E9">
      <w:pPr>
        <w:pStyle w:val="NoSpacing"/>
        <w:spacing w:line="276" w:lineRule="auto"/>
        <w:ind w:left="360"/>
        <w:jc w:val="center"/>
        <w:rPr>
          <w:rFonts w:ascii="Cuprum" w:hAnsi="Cuprum"/>
          <w:sz w:val="28"/>
          <w:szCs w:val="28"/>
          <w:u w:val="single"/>
        </w:rPr>
      </w:pPr>
      <w:r w:rsidRPr="008D4BFE">
        <w:rPr>
          <w:rFonts w:ascii="Cuprum" w:hAnsi="Cuprum"/>
          <w:noProof/>
          <w:sz w:val="28"/>
          <w:szCs w:val="28"/>
        </w:rPr>
        <w:drawing>
          <wp:inline distT="0" distB="0" distL="0" distR="0" wp14:anchorId="5DB92EBB" wp14:editId="73D0D766">
            <wp:extent cx="6080760" cy="3299460"/>
            <wp:effectExtent l="0" t="0" r="15240" b="1524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44F954" w14:textId="753FAA68" w:rsidR="00EA67ED" w:rsidRDefault="00EA67ED">
      <w:pPr>
        <w:spacing w:after="200"/>
        <w:rPr>
          <w:rFonts w:ascii="Cuprum" w:hAnsi="Cuprum"/>
          <w:b w:val="0"/>
          <w:color w:val="auto"/>
          <w:szCs w:val="28"/>
          <w:lang w:eastAsia="ja-JP"/>
        </w:rPr>
      </w:pPr>
      <w:r>
        <w:rPr>
          <w:rFonts w:ascii="Cuprum" w:hAnsi="Cuprum"/>
          <w:szCs w:val="28"/>
        </w:rPr>
        <w:br w:type="page"/>
      </w:r>
    </w:p>
    <w:p w14:paraId="297D1ACB" w14:textId="77777777" w:rsidR="00EA67ED" w:rsidRPr="00EA67ED" w:rsidRDefault="00EA67ED" w:rsidP="00EA67ED">
      <w:pPr>
        <w:pStyle w:val="NoSpacing"/>
        <w:numPr>
          <w:ilvl w:val="0"/>
          <w:numId w:val="24"/>
        </w:numPr>
        <w:spacing w:line="276" w:lineRule="auto"/>
        <w:ind w:left="284"/>
        <w:jc w:val="both"/>
        <w:rPr>
          <w:rFonts w:ascii="Cuprum" w:hAnsi="Cuprum"/>
          <w:sz w:val="28"/>
          <w:szCs w:val="28"/>
        </w:rPr>
      </w:pPr>
      <w:r>
        <w:rPr>
          <w:rFonts w:ascii="Arsenal" w:hAnsi="Arsenal" w:cs="Times New Roman"/>
          <w:b/>
          <w:bCs/>
          <w:color w:val="F7500D" w:themeColor="accent2"/>
          <w:sz w:val="32"/>
          <w:szCs w:val="32"/>
        </w:rPr>
        <w:lastRenderedPageBreak/>
        <w:t>Risk Management</w:t>
      </w:r>
    </w:p>
    <w:p w14:paraId="267947A7" w14:textId="40AD83F3" w:rsidR="008D4BFE" w:rsidRDefault="00EA67ED" w:rsidP="00EA67ED">
      <w:pPr>
        <w:pStyle w:val="NoSpacing"/>
        <w:spacing w:line="276" w:lineRule="auto"/>
        <w:jc w:val="both"/>
        <w:rPr>
          <w:rFonts w:ascii="Cuprum" w:hAnsi="Cuprum"/>
          <w:sz w:val="28"/>
          <w:szCs w:val="28"/>
        </w:rPr>
      </w:pPr>
      <w:r w:rsidRPr="00EA67ED">
        <w:rPr>
          <w:rFonts w:ascii="Cuprum" w:hAnsi="Cuprum"/>
          <w:sz w:val="28"/>
          <w:szCs w:val="28"/>
        </w:rPr>
        <w:t xml:space="preserve">Risks will be identified in the Inception Phase using the steps identified in the RUP for </w:t>
      </w:r>
      <w:r>
        <w:rPr>
          <w:rFonts w:ascii="Cuprum" w:hAnsi="Cuprum"/>
          <w:sz w:val="28"/>
          <w:szCs w:val="28"/>
        </w:rPr>
        <w:br/>
      </w:r>
      <w:r w:rsidRPr="00EA67ED">
        <w:rPr>
          <w:rFonts w:ascii="Cuprum" w:hAnsi="Cuprum"/>
          <w:sz w:val="28"/>
          <w:szCs w:val="28"/>
        </w:rPr>
        <w:t>Small Projects activity “Identify and Assess Risks”. Project risks are evaluated at least once per iteration and documented in this table. The risks of the greatest magnitude are listed first in the table.</w:t>
      </w:r>
    </w:p>
    <w:tbl>
      <w:tblPr>
        <w:tblStyle w:val="TableGrid"/>
        <w:tblW w:w="9990" w:type="dxa"/>
        <w:tblInd w:w="-5" w:type="dxa"/>
        <w:tblLook w:val="04A0" w:firstRow="1" w:lastRow="0" w:firstColumn="1" w:lastColumn="0" w:noHBand="0" w:noVBand="1"/>
      </w:tblPr>
      <w:tblGrid>
        <w:gridCol w:w="2160"/>
        <w:gridCol w:w="4050"/>
        <w:gridCol w:w="3780"/>
      </w:tblGrid>
      <w:tr w:rsidR="00EA67ED" w:rsidRPr="00A25078" w14:paraId="7E958304" w14:textId="77777777" w:rsidTr="00DF38C3">
        <w:trPr>
          <w:trHeight w:val="403"/>
        </w:trPr>
        <w:tc>
          <w:tcPr>
            <w:tcW w:w="2160" w:type="dxa"/>
            <w:shd w:val="clear" w:color="auto" w:fill="DC5C22" w:themeFill="accent3"/>
            <w:vAlign w:val="center"/>
          </w:tcPr>
          <w:p w14:paraId="767B9951" w14:textId="0C82D4A7"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Magnitude</w:t>
            </w:r>
          </w:p>
        </w:tc>
        <w:tc>
          <w:tcPr>
            <w:tcW w:w="4050" w:type="dxa"/>
            <w:shd w:val="clear" w:color="auto" w:fill="DC5C22" w:themeFill="accent3"/>
            <w:vAlign w:val="center"/>
          </w:tcPr>
          <w:p w14:paraId="7EB5B541" w14:textId="0718B110"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Risk Description</w:t>
            </w:r>
          </w:p>
        </w:tc>
        <w:tc>
          <w:tcPr>
            <w:tcW w:w="3780" w:type="dxa"/>
            <w:shd w:val="clear" w:color="auto" w:fill="DC5C22" w:themeFill="accent3"/>
            <w:vAlign w:val="center"/>
          </w:tcPr>
          <w:p w14:paraId="1BF77022" w14:textId="0B8C8F1C" w:rsidR="00EA67ED" w:rsidRPr="00A25078" w:rsidRDefault="00DF38C3" w:rsidP="001155F4">
            <w:pPr>
              <w:pStyle w:val="NoSpacing"/>
              <w:spacing w:line="240" w:lineRule="auto"/>
              <w:jc w:val="center"/>
              <w:rPr>
                <w:rFonts w:ascii="Cuprum" w:hAnsi="Cuprum"/>
                <w:color w:val="FFFFFF" w:themeColor="background1"/>
                <w:sz w:val="28"/>
                <w:szCs w:val="28"/>
              </w:rPr>
            </w:pPr>
            <w:r>
              <w:rPr>
                <w:rFonts w:ascii="Cuprum" w:hAnsi="Cuprum"/>
                <w:color w:val="FFFFFF" w:themeColor="background1"/>
                <w:sz w:val="28"/>
                <w:szCs w:val="28"/>
              </w:rPr>
              <w:t>Mitigation Strategy</w:t>
            </w:r>
          </w:p>
        </w:tc>
      </w:tr>
      <w:tr w:rsidR="00DF38C3" w:rsidRPr="00232B78" w14:paraId="7FBEBF6F" w14:textId="77777777" w:rsidTr="00DF38C3">
        <w:trPr>
          <w:trHeight w:val="346"/>
        </w:trPr>
        <w:tc>
          <w:tcPr>
            <w:tcW w:w="2160" w:type="dxa"/>
            <w:vAlign w:val="center"/>
          </w:tcPr>
          <w:p w14:paraId="7731FFFA" w14:textId="76B3A2FF" w:rsidR="00DF38C3" w:rsidRPr="00232B78" w:rsidRDefault="00DF38C3" w:rsidP="00DF38C3">
            <w:pPr>
              <w:pStyle w:val="NoSpacing"/>
              <w:spacing w:line="240" w:lineRule="auto"/>
              <w:rPr>
                <w:rFonts w:ascii="Cuprum" w:hAnsi="Cuprum"/>
              </w:rPr>
            </w:pPr>
            <w:r>
              <w:rPr>
                <w:rFonts w:ascii="Cuprum" w:hAnsi="Cuprum"/>
              </w:rPr>
              <w:t>High</w:t>
            </w:r>
          </w:p>
        </w:tc>
        <w:tc>
          <w:tcPr>
            <w:tcW w:w="4050" w:type="dxa"/>
            <w:vAlign w:val="center"/>
          </w:tcPr>
          <w:p w14:paraId="543619F2" w14:textId="5F864B11" w:rsidR="00DF38C3" w:rsidRPr="00DF38C3" w:rsidRDefault="00DF38C3" w:rsidP="00DF38C3">
            <w:pPr>
              <w:pStyle w:val="NoSpacing"/>
              <w:spacing w:line="240" w:lineRule="auto"/>
              <w:jc w:val="both"/>
              <w:rPr>
                <w:rFonts w:ascii="Cuprum" w:hAnsi="Cuprum"/>
              </w:rPr>
            </w:pPr>
            <w:r w:rsidRPr="00DF38C3">
              <w:rPr>
                <w:rFonts w:ascii="Cuprum" w:hAnsi="Cuprum"/>
              </w:rPr>
              <w:t>To complete the stakeholder’s requirements, the team will deal with 3 aspects of programming: Java, Database and Networking. Applying all of those to the app might have trouble and easily lead to poor-quality products.</w:t>
            </w:r>
          </w:p>
        </w:tc>
        <w:tc>
          <w:tcPr>
            <w:tcW w:w="3780" w:type="dxa"/>
            <w:vAlign w:val="center"/>
          </w:tcPr>
          <w:p w14:paraId="3A8E4A22" w14:textId="5653DCB3" w:rsidR="00DF38C3" w:rsidRPr="00DF38C3" w:rsidRDefault="00DF38C3" w:rsidP="00DF38C3">
            <w:pPr>
              <w:pStyle w:val="NoSpacing"/>
              <w:spacing w:line="240" w:lineRule="auto"/>
              <w:jc w:val="both"/>
              <w:rPr>
                <w:rFonts w:ascii="Cuprum" w:hAnsi="Cuprum"/>
              </w:rPr>
            </w:pPr>
            <w:r w:rsidRPr="00DF38C3">
              <w:rPr>
                <w:rFonts w:ascii="Cuprum" w:hAnsi="Cuprum"/>
              </w:rPr>
              <w:t xml:space="preserve">Each member have to do some study and research in all of those fields.  </w:t>
            </w:r>
          </w:p>
        </w:tc>
      </w:tr>
      <w:tr w:rsidR="00DF38C3" w:rsidRPr="00232B78" w14:paraId="2B5CA262" w14:textId="77777777" w:rsidTr="00DF38C3">
        <w:trPr>
          <w:trHeight w:val="346"/>
        </w:trPr>
        <w:tc>
          <w:tcPr>
            <w:tcW w:w="2160" w:type="dxa"/>
            <w:vAlign w:val="center"/>
          </w:tcPr>
          <w:p w14:paraId="53C2F14C" w14:textId="2C7AA479" w:rsidR="00DF38C3" w:rsidRPr="00232B78" w:rsidRDefault="00DF38C3" w:rsidP="00DF38C3">
            <w:pPr>
              <w:pStyle w:val="NoSpacing"/>
              <w:spacing w:line="240" w:lineRule="auto"/>
              <w:rPr>
                <w:rFonts w:ascii="Cuprum" w:hAnsi="Cuprum"/>
              </w:rPr>
            </w:pPr>
            <w:r>
              <w:rPr>
                <w:rFonts w:ascii="Cuprum" w:hAnsi="Cuprum"/>
              </w:rPr>
              <w:t>Medium</w:t>
            </w:r>
          </w:p>
        </w:tc>
        <w:tc>
          <w:tcPr>
            <w:tcW w:w="4050" w:type="dxa"/>
            <w:vAlign w:val="center"/>
          </w:tcPr>
          <w:p w14:paraId="78AFC0B4" w14:textId="30B9B5F4" w:rsidR="00DF38C3" w:rsidRPr="00DF38C3" w:rsidRDefault="00DF38C3" w:rsidP="00DF38C3">
            <w:pPr>
              <w:pStyle w:val="NoSpacing"/>
              <w:spacing w:line="240" w:lineRule="auto"/>
              <w:jc w:val="both"/>
              <w:rPr>
                <w:rFonts w:ascii="Cuprum" w:hAnsi="Cuprum"/>
              </w:rPr>
            </w:pPr>
            <w:r w:rsidRPr="00DF38C3">
              <w:rPr>
                <w:rFonts w:ascii="Cuprum" w:hAnsi="Cuprum"/>
              </w:rPr>
              <w:t>The team consists of 3 members instead of 4 as the maximum number. This will be a disavantage for our team to compete with other teams. Overdue and poor-quality products might be the result of this point.</w:t>
            </w:r>
          </w:p>
        </w:tc>
        <w:tc>
          <w:tcPr>
            <w:tcW w:w="3780" w:type="dxa"/>
            <w:vAlign w:val="center"/>
          </w:tcPr>
          <w:p w14:paraId="0980C044" w14:textId="355F2BF9" w:rsidR="00DF38C3" w:rsidRPr="00DF38C3" w:rsidRDefault="00DF38C3" w:rsidP="00DF38C3">
            <w:pPr>
              <w:pStyle w:val="NoSpacing"/>
              <w:spacing w:line="240" w:lineRule="auto"/>
              <w:jc w:val="both"/>
              <w:rPr>
                <w:rFonts w:ascii="Cuprum" w:hAnsi="Cuprum"/>
              </w:rPr>
            </w:pPr>
            <w:r w:rsidRPr="00DF38C3">
              <w:rPr>
                <w:rFonts w:ascii="Cuprum" w:hAnsi="Cuprum"/>
              </w:rPr>
              <w:t xml:space="preserve">The whole project must be carefully seperated into phases to ensure balanced workloads. Each member is required to read each phase’s plan and self-managed time budget to complete his/her tasks on time. </w:t>
            </w:r>
          </w:p>
        </w:tc>
      </w:tr>
      <w:tr w:rsidR="00DF38C3" w:rsidRPr="00232B78" w14:paraId="1AB0A966" w14:textId="77777777" w:rsidTr="00DF38C3">
        <w:trPr>
          <w:trHeight w:val="346"/>
        </w:trPr>
        <w:tc>
          <w:tcPr>
            <w:tcW w:w="2160" w:type="dxa"/>
            <w:vAlign w:val="center"/>
          </w:tcPr>
          <w:p w14:paraId="1BCE4D7D" w14:textId="36B0D0AB"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547F7D9D" w14:textId="2E4D170D" w:rsidR="00DF38C3" w:rsidRPr="00DF38C3" w:rsidRDefault="00DF38C3" w:rsidP="00DF38C3">
            <w:pPr>
              <w:pStyle w:val="NoSpacing"/>
              <w:spacing w:line="240" w:lineRule="auto"/>
              <w:jc w:val="both"/>
              <w:rPr>
                <w:rFonts w:ascii="Cuprum" w:hAnsi="Cuprum"/>
              </w:rPr>
            </w:pPr>
            <w:r w:rsidRPr="00DF38C3">
              <w:rPr>
                <w:rFonts w:ascii="Cuprum" w:hAnsi="Cuprum"/>
              </w:rPr>
              <w:t>There might be a little gap in skill level among team’s members. Misunderstandings may appear and slow down the team’s process</w:t>
            </w:r>
          </w:p>
        </w:tc>
        <w:tc>
          <w:tcPr>
            <w:tcW w:w="3780" w:type="dxa"/>
            <w:vAlign w:val="center"/>
          </w:tcPr>
          <w:p w14:paraId="3A02DBA2" w14:textId="0B4A5F28" w:rsidR="00DF38C3" w:rsidRPr="00DF38C3" w:rsidRDefault="00DF38C3" w:rsidP="00DF38C3">
            <w:pPr>
              <w:pStyle w:val="NoSpacing"/>
              <w:spacing w:line="240" w:lineRule="auto"/>
              <w:jc w:val="both"/>
              <w:rPr>
                <w:rFonts w:ascii="Cuprum" w:hAnsi="Cuprum"/>
              </w:rPr>
            </w:pPr>
            <w:r w:rsidRPr="00DF38C3">
              <w:rPr>
                <w:rFonts w:ascii="Cuprum" w:hAnsi="Cuprum"/>
              </w:rPr>
              <w:t>Each member needs to keep a cooperative and supportive attitude towards teammates.</w:t>
            </w:r>
          </w:p>
        </w:tc>
      </w:tr>
      <w:tr w:rsidR="00DF38C3" w:rsidRPr="00232B78" w14:paraId="3B1D4A35" w14:textId="77777777" w:rsidTr="00DF38C3">
        <w:trPr>
          <w:trHeight w:val="346"/>
        </w:trPr>
        <w:tc>
          <w:tcPr>
            <w:tcW w:w="2160" w:type="dxa"/>
            <w:vAlign w:val="center"/>
          </w:tcPr>
          <w:p w14:paraId="065F75D7" w14:textId="788630D5" w:rsidR="00DF38C3" w:rsidRPr="00232B78" w:rsidRDefault="00DF38C3" w:rsidP="00DF38C3">
            <w:pPr>
              <w:pStyle w:val="NoSpacing"/>
              <w:spacing w:line="240" w:lineRule="auto"/>
              <w:rPr>
                <w:rFonts w:ascii="Cuprum" w:hAnsi="Cuprum"/>
              </w:rPr>
            </w:pPr>
            <w:r>
              <w:rPr>
                <w:rFonts w:ascii="Cuprum" w:hAnsi="Cuprum"/>
              </w:rPr>
              <w:t>Low</w:t>
            </w:r>
          </w:p>
        </w:tc>
        <w:tc>
          <w:tcPr>
            <w:tcW w:w="4050" w:type="dxa"/>
            <w:vAlign w:val="center"/>
          </w:tcPr>
          <w:p w14:paraId="17386D09" w14:textId="5FBCA906" w:rsidR="00DF38C3" w:rsidRPr="00DF38C3" w:rsidRDefault="00DF38C3" w:rsidP="00DF38C3">
            <w:pPr>
              <w:pStyle w:val="NoSpacing"/>
              <w:spacing w:line="240" w:lineRule="auto"/>
              <w:jc w:val="both"/>
              <w:rPr>
                <w:rFonts w:ascii="Cuprum" w:hAnsi="Cuprum"/>
              </w:rPr>
            </w:pPr>
            <w:r w:rsidRPr="00DF38C3">
              <w:rPr>
                <w:rFonts w:ascii="Cuprum" w:hAnsi="Cuprum"/>
              </w:rPr>
              <w:t>A team member suddenly quits the project may lead to an unexpected result to the whole project.</w:t>
            </w:r>
          </w:p>
        </w:tc>
        <w:tc>
          <w:tcPr>
            <w:tcW w:w="3780" w:type="dxa"/>
            <w:vAlign w:val="center"/>
          </w:tcPr>
          <w:p w14:paraId="6ABBA106" w14:textId="06C507B9" w:rsidR="00DF38C3" w:rsidRPr="00DF38C3" w:rsidRDefault="00DF38C3" w:rsidP="00DF38C3">
            <w:pPr>
              <w:pStyle w:val="NoSpacing"/>
              <w:spacing w:line="240" w:lineRule="auto"/>
              <w:jc w:val="both"/>
              <w:rPr>
                <w:rFonts w:ascii="Cuprum" w:hAnsi="Cuprum"/>
              </w:rPr>
            </w:pPr>
            <w:r w:rsidRPr="00DF38C3">
              <w:rPr>
                <w:rFonts w:ascii="Cuprum" w:hAnsi="Cuprum"/>
              </w:rPr>
              <w:t>All members must understand the whole project to be albe to handle quited member’s work.</w:t>
            </w:r>
          </w:p>
        </w:tc>
      </w:tr>
    </w:tbl>
    <w:p w14:paraId="5BABD33F" w14:textId="790E21CC" w:rsidR="00EA67ED" w:rsidRDefault="00EA67ED" w:rsidP="00EA67ED">
      <w:pPr>
        <w:pStyle w:val="NoSpacing"/>
        <w:spacing w:line="276" w:lineRule="auto"/>
        <w:jc w:val="both"/>
        <w:rPr>
          <w:rFonts w:ascii="Cuprum" w:hAnsi="Cuprum"/>
          <w:sz w:val="28"/>
          <w:szCs w:val="28"/>
        </w:rPr>
      </w:pPr>
    </w:p>
    <w:p w14:paraId="0AC5E51F" w14:textId="7C426442" w:rsidR="00B231EF" w:rsidRPr="005718DC" w:rsidRDefault="00B231EF" w:rsidP="00B231EF">
      <w:pPr>
        <w:pStyle w:val="NoSpacing"/>
        <w:numPr>
          <w:ilvl w:val="0"/>
          <w:numId w:val="24"/>
        </w:numPr>
        <w:spacing w:line="276" w:lineRule="auto"/>
        <w:ind w:left="284"/>
        <w:jc w:val="both"/>
        <w:rPr>
          <w:rFonts w:ascii="Cuprum" w:hAnsi="Cuprum"/>
          <w:b/>
          <w:bCs/>
        </w:rPr>
      </w:pPr>
      <w:r>
        <w:rPr>
          <w:rFonts w:ascii="Arsenal" w:hAnsi="Arsenal" w:cs="Times New Roman"/>
          <w:b/>
          <w:bCs/>
          <w:color w:val="F7500D" w:themeColor="accent2"/>
          <w:sz w:val="32"/>
          <w:szCs w:val="32"/>
        </w:rPr>
        <w:t>Workspace Management</w:t>
      </w:r>
    </w:p>
    <w:p w14:paraId="64F38B29" w14:textId="61373E49" w:rsidR="00B231EF" w:rsidRPr="00A47065" w:rsidRDefault="00B231EF" w:rsidP="00B231EF">
      <w:pPr>
        <w:pStyle w:val="NoSpacing"/>
        <w:numPr>
          <w:ilvl w:val="1"/>
          <w:numId w:val="24"/>
        </w:numPr>
        <w:spacing w:line="276" w:lineRule="auto"/>
        <w:ind w:left="360" w:hanging="360"/>
        <w:rPr>
          <w:rFonts w:ascii="Cuprum" w:hAnsi="Cuprum"/>
          <w:b/>
          <w:bCs/>
          <w:sz w:val="28"/>
          <w:szCs w:val="28"/>
          <w:u w:val="single"/>
        </w:rPr>
      </w:pPr>
      <w:r>
        <w:rPr>
          <w:rFonts w:ascii="Cuprum" w:hAnsi="Cuprum"/>
          <w:b/>
          <w:bCs/>
          <w:sz w:val="28"/>
          <w:szCs w:val="28"/>
          <w:u w:val="single"/>
        </w:rPr>
        <w:t>Collaboration</w:t>
      </w:r>
    </w:p>
    <w:p w14:paraId="5AC2BF25" w14:textId="09766383"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 xml:space="preserve">Our team use GitHub as the official platform for collaboration. Beside folders and files containing code, required documents for developing and publishing our products will also </w:t>
      </w:r>
      <w:r>
        <w:rPr>
          <w:rFonts w:ascii="Cuprum" w:hAnsi="Cuprum"/>
          <w:sz w:val="28"/>
          <w:szCs w:val="28"/>
        </w:rPr>
        <w:br/>
      </w:r>
      <w:r w:rsidRPr="00B231EF">
        <w:rPr>
          <w:rFonts w:ascii="Cuprum" w:hAnsi="Cuprum"/>
          <w:sz w:val="28"/>
          <w:szCs w:val="28"/>
        </w:rPr>
        <w:t>be included in our GitHub.</w:t>
      </w:r>
    </w:p>
    <w:p w14:paraId="2E338D71" w14:textId="0C55FEBB"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Each member needs to make full use of GitHub to maximize the quality of products and enhace project’s process.</w:t>
      </w:r>
    </w:p>
    <w:p w14:paraId="33E0BFE0" w14:textId="0A2CF3D6"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t>Meeting</w:t>
      </w:r>
    </w:p>
    <w:p w14:paraId="635DAE9E" w14:textId="77777777" w:rsidR="00B231EF" w:rsidRP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Meetings for showing project’s process, solving unforeseeable problems and planning will be held 1-2 times a week on Zoom. Also, there are alternative platforms in use such as Google Meet or Messenger in case Zoom is not available.</w:t>
      </w:r>
    </w:p>
    <w:p w14:paraId="5A1A0939" w14:textId="5F58B4D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Every member is required to participate in all meetings on time. Missing or more than 15 minutes late will lead that individuality to receive some penalties.</w:t>
      </w:r>
    </w:p>
    <w:p w14:paraId="0FD1393F" w14:textId="3FBC3721" w:rsidR="00B231EF" w:rsidRPr="00A47065" w:rsidRDefault="00B231EF" w:rsidP="00B231EF">
      <w:pPr>
        <w:pStyle w:val="NoSpacing"/>
        <w:numPr>
          <w:ilvl w:val="1"/>
          <w:numId w:val="24"/>
        </w:numPr>
        <w:spacing w:before="240" w:line="276" w:lineRule="auto"/>
        <w:ind w:left="360" w:hanging="360"/>
        <w:rPr>
          <w:rFonts w:ascii="Cuprum" w:hAnsi="Cuprum"/>
          <w:b/>
          <w:bCs/>
          <w:sz w:val="28"/>
          <w:szCs w:val="28"/>
          <w:u w:val="single"/>
        </w:rPr>
      </w:pPr>
      <w:r>
        <w:rPr>
          <w:rFonts w:ascii="Cuprum" w:hAnsi="Cuprum"/>
          <w:b/>
          <w:bCs/>
          <w:sz w:val="28"/>
          <w:szCs w:val="28"/>
          <w:u w:val="single"/>
        </w:rPr>
        <w:lastRenderedPageBreak/>
        <w:t>Discussion</w:t>
      </w:r>
    </w:p>
    <w:p w14:paraId="691E2984" w14:textId="19106035" w:rsidR="00B231EF" w:rsidRDefault="00B231EF" w:rsidP="00B231EF">
      <w:pPr>
        <w:pStyle w:val="NoSpacing"/>
        <w:spacing w:line="276" w:lineRule="auto"/>
        <w:jc w:val="both"/>
        <w:rPr>
          <w:rFonts w:ascii="Cuprum" w:hAnsi="Cuprum"/>
          <w:sz w:val="28"/>
          <w:szCs w:val="28"/>
        </w:rPr>
      </w:pPr>
      <w:r w:rsidRPr="00B231EF">
        <w:rPr>
          <w:rFonts w:ascii="Cuprum" w:hAnsi="Cuprum"/>
          <w:sz w:val="28"/>
          <w:szCs w:val="28"/>
        </w:rPr>
        <w:t>Daily discussion with small scale will take place on our Messenger group. Members of the team are encouraged to discuss about algorithms and project-related articles on this channel.</w:t>
      </w:r>
    </w:p>
    <w:p w14:paraId="48940D5B" w14:textId="77777777" w:rsidR="008E7321" w:rsidRDefault="008E7321" w:rsidP="008E7321">
      <w:pPr>
        <w:pStyle w:val="ListParagraph"/>
        <w:spacing w:after="0"/>
        <w:ind w:left="0" w:firstLine="360"/>
        <w:jc w:val="both"/>
        <w:rPr>
          <w:rFonts w:ascii="Cuprum" w:hAnsi="Cuprum" w:cs="Times New Roman"/>
          <w:color w:val="171717" w:themeColor="background2" w:themeShade="1A"/>
          <w:sz w:val="28"/>
          <w:szCs w:val="28"/>
        </w:rPr>
      </w:pPr>
    </w:p>
    <w:p w14:paraId="72D12AA8" w14:textId="6E1CD30C" w:rsidR="008E7321" w:rsidRPr="005718DC" w:rsidRDefault="008E7321" w:rsidP="008E7321">
      <w:pPr>
        <w:pStyle w:val="ListParagraph"/>
        <w:numPr>
          <w:ilvl w:val="0"/>
          <w:numId w:val="1"/>
        </w:numPr>
        <w:ind w:left="720"/>
        <w:rPr>
          <w:rFonts w:ascii="Montserrat ExtraBold" w:hAnsi="Montserrat ExtraBold" w:cs="Times New Roman"/>
          <w:b/>
          <w:bCs/>
          <w:color w:val="891919" w:themeColor="text2"/>
          <w:sz w:val="36"/>
          <w:szCs w:val="36"/>
        </w:rPr>
      </w:pPr>
      <w:r>
        <w:rPr>
          <w:rFonts w:ascii="Montserrat ExtraBold" w:hAnsi="Montserrat ExtraBold" w:cs="Times New Roman"/>
          <w:b/>
          <w:bCs/>
          <w:color w:val="891919" w:themeColor="text2"/>
          <w:sz w:val="36"/>
          <w:szCs w:val="36"/>
        </w:rPr>
        <w:t>References</w:t>
      </w:r>
    </w:p>
    <w:p w14:paraId="3B29AB0E" w14:textId="15440ABB" w:rsidR="008E7321" w:rsidRPr="00576B0C" w:rsidRDefault="00576B0C" w:rsidP="00576B0C">
      <w:pPr>
        <w:pStyle w:val="NoSpacing"/>
        <w:numPr>
          <w:ilvl w:val="0"/>
          <w:numId w:val="34"/>
        </w:numPr>
        <w:spacing w:line="276" w:lineRule="auto"/>
        <w:ind w:left="360"/>
        <w:jc w:val="both"/>
        <w:rPr>
          <w:rFonts w:ascii="Cuprum" w:hAnsi="Cuprum"/>
          <w:b/>
          <w:bCs/>
          <w:sz w:val="28"/>
          <w:szCs w:val="28"/>
        </w:rPr>
      </w:pPr>
      <w:r w:rsidRPr="00576B0C">
        <w:rPr>
          <w:rFonts w:ascii="Cuprum" w:hAnsi="Cuprum"/>
          <w:b/>
          <w:bCs/>
          <w:sz w:val="28"/>
          <w:szCs w:val="28"/>
        </w:rPr>
        <w:t xml:space="preserve">VNEID, </w:t>
      </w:r>
      <w:r w:rsidRPr="00576B0C">
        <w:rPr>
          <w:rFonts w:ascii="Cuprum" w:hAnsi="Cuprum" w:cs="Times New Roman"/>
          <w:b/>
          <w:bCs/>
          <w:color w:val="171717" w:themeColor="background2" w:themeShade="1A"/>
          <w:sz w:val="28"/>
          <w:szCs w:val="28"/>
          <w:lang w:val="vi-VN"/>
        </w:rPr>
        <w:t>Digital Health Manual</w:t>
      </w:r>
      <w:r w:rsidRPr="00576B0C">
        <w:rPr>
          <w:rFonts w:ascii="Cuprum" w:hAnsi="Cuprum" w:cs="Times New Roman"/>
          <w:b/>
          <w:bCs/>
          <w:color w:val="171717" w:themeColor="background2" w:themeShade="1A"/>
          <w:sz w:val="28"/>
          <w:szCs w:val="28"/>
        </w:rPr>
        <w:t xml:space="preserve"> and PC-Covid reviews</w:t>
      </w:r>
    </w:p>
    <w:p w14:paraId="696E71C3" w14:textId="761BEE0D" w:rsidR="00576B0C" w:rsidRDefault="00384A07" w:rsidP="00B231EF">
      <w:pPr>
        <w:pStyle w:val="NoSpacing"/>
        <w:spacing w:line="276" w:lineRule="auto"/>
        <w:jc w:val="both"/>
        <w:rPr>
          <w:rFonts w:ascii="Cuprum" w:hAnsi="Cuprum"/>
          <w:sz w:val="28"/>
          <w:szCs w:val="28"/>
        </w:rPr>
      </w:pPr>
      <w:hyperlink r:id="rId16" w:history="1">
        <w:r w:rsidR="00576B0C" w:rsidRPr="00C26636">
          <w:rPr>
            <w:rStyle w:val="Hyperlink"/>
            <w:rFonts w:ascii="Cuprum" w:hAnsi="Cuprum"/>
            <w:sz w:val="28"/>
            <w:szCs w:val="28"/>
          </w:rPr>
          <w:t>https://play.google.com/store/apps/details?id=com.vnid&amp;hl=vi&amp;gl=US</w:t>
        </w:r>
      </w:hyperlink>
    </w:p>
    <w:p w14:paraId="3DAAF697" w14:textId="3C945777" w:rsidR="00576B0C" w:rsidRDefault="00384A07" w:rsidP="00B231EF">
      <w:pPr>
        <w:pStyle w:val="NoSpacing"/>
        <w:spacing w:line="276" w:lineRule="auto"/>
        <w:jc w:val="both"/>
        <w:rPr>
          <w:rFonts w:ascii="Cuprum" w:hAnsi="Cuprum"/>
          <w:sz w:val="28"/>
          <w:szCs w:val="28"/>
        </w:rPr>
      </w:pPr>
      <w:hyperlink r:id="rId17" w:history="1">
        <w:r w:rsidR="00576B0C" w:rsidRPr="00C26636">
          <w:rPr>
            <w:rStyle w:val="Hyperlink"/>
            <w:rFonts w:ascii="Cuprum" w:hAnsi="Cuprum"/>
            <w:sz w:val="28"/>
            <w:szCs w:val="28"/>
          </w:rPr>
          <w:t>https://play.google.com/store/apps/details?id=com.mohviettel.sskdt&amp;hl=vi&amp;gl=US</w:t>
        </w:r>
      </w:hyperlink>
    </w:p>
    <w:p w14:paraId="16602463" w14:textId="08D7312D" w:rsidR="00576B0C" w:rsidRDefault="00384A07" w:rsidP="00B231EF">
      <w:pPr>
        <w:pStyle w:val="NoSpacing"/>
        <w:spacing w:line="276" w:lineRule="auto"/>
        <w:jc w:val="both"/>
        <w:rPr>
          <w:rFonts w:ascii="Cuprum" w:hAnsi="Cuprum"/>
          <w:sz w:val="28"/>
          <w:szCs w:val="28"/>
        </w:rPr>
      </w:pPr>
      <w:hyperlink r:id="rId18" w:history="1">
        <w:r w:rsidR="00576B0C" w:rsidRPr="00C26636">
          <w:rPr>
            <w:rStyle w:val="Hyperlink"/>
            <w:rFonts w:ascii="Cuprum" w:hAnsi="Cuprum"/>
            <w:sz w:val="28"/>
            <w:szCs w:val="28"/>
          </w:rPr>
          <w:t>https://play.google.com/store/apps/details?id=com.mic.bluezone&amp;hl=vi&amp;gl=US</w:t>
        </w:r>
      </w:hyperlink>
    </w:p>
    <w:p w14:paraId="331F297D" w14:textId="77777777" w:rsidR="00576B0C" w:rsidRPr="00EA67ED" w:rsidRDefault="00576B0C" w:rsidP="00B231EF">
      <w:pPr>
        <w:pStyle w:val="NoSpacing"/>
        <w:spacing w:line="276" w:lineRule="auto"/>
        <w:jc w:val="both"/>
        <w:rPr>
          <w:rFonts w:ascii="Cuprum" w:hAnsi="Cuprum"/>
          <w:sz w:val="28"/>
          <w:szCs w:val="28"/>
        </w:rPr>
      </w:pPr>
    </w:p>
    <w:sectPr w:rsidR="00576B0C" w:rsidRPr="00EA67ED"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2F316" w14:textId="77777777" w:rsidR="00384A07" w:rsidRDefault="00384A07">
      <w:r>
        <w:separator/>
      </w:r>
    </w:p>
    <w:p w14:paraId="31447A8B" w14:textId="77777777" w:rsidR="00384A07" w:rsidRDefault="00384A07"/>
  </w:endnote>
  <w:endnote w:type="continuationSeparator" w:id="0">
    <w:p w14:paraId="3927F31B" w14:textId="77777777" w:rsidR="00384A07" w:rsidRDefault="00384A07">
      <w:r>
        <w:continuationSeparator/>
      </w:r>
    </w:p>
    <w:p w14:paraId="4CA618DE" w14:textId="77777777" w:rsidR="00384A07" w:rsidRDefault="00384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C36486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9858F8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BCF7" w14:textId="77777777" w:rsidR="00384A07" w:rsidRDefault="00384A07">
      <w:r>
        <w:separator/>
      </w:r>
    </w:p>
    <w:p w14:paraId="5EF20C1F" w14:textId="77777777" w:rsidR="00384A07" w:rsidRDefault="00384A07"/>
  </w:footnote>
  <w:footnote w:type="continuationSeparator" w:id="0">
    <w:p w14:paraId="3E7D6B7A" w14:textId="77777777" w:rsidR="00384A07" w:rsidRDefault="00384A07">
      <w:r>
        <w:continuationSeparator/>
      </w:r>
    </w:p>
    <w:p w14:paraId="6C90FBC3" w14:textId="77777777" w:rsidR="00384A07" w:rsidRDefault="00384A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891919" w:themeColor="text2"/>
        <w:left w:val="single" w:sz="36" w:space="0" w:color="891919" w:themeColor="text2"/>
        <w:bottom w:val="single" w:sz="36" w:space="0" w:color="891919" w:themeColor="text2"/>
        <w:right w:val="single" w:sz="36" w:space="0" w:color="891919" w:themeColor="text2"/>
        <w:insideH w:val="single" w:sz="36" w:space="0" w:color="891919" w:themeColor="text2"/>
        <w:insideV w:val="single" w:sz="36" w:space="0" w:color="891919" w:themeColor="text2"/>
      </w:tblBorders>
      <w:tblLook w:val="0000" w:firstRow="0" w:lastRow="0" w:firstColumn="0" w:lastColumn="0" w:noHBand="0" w:noVBand="0"/>
    </w:tblPr>
    <w:tblGrid>
      <w:gridCol w:w="9990"/>
    </w:tblGrid>
    <w:tr w:rsidR="00D077E9" w14:paraId="053A2DA1" w14:textId="77777777" w:rsidTr="00D077E9">
      <w:trPr>
        <w:trHeight w:val="978"/>
      </w:trPr>
      <w:tc>
        <w:tcPr>
          <w:tcW w:w="9990" w:type="dxa"/>
          <w:tcBorders>
            <w:top w:val="nil"/>
            <w:left w:val="nil"/>
            <w:bottom w:val="single" w:sz="36" w:space="0" w:color="DC5C22" w:themeColor="accent3"/>
            <w:right w:val="nil"/>
          </w:tcBorders>
        </w:tcPr>
        <w:p w14:paraId="3A4BB3B6" w14:textId="77777777" w:rsidR="00D077E9" w:rsidRDefault="00D077E9">
          <w:pPr>
            <w:pStyle w:val="Header"/>
          </w:pPr>
        </w:p>
      </w:tc>
    </w:tr>
  </w:tbl>
  <w:p w14:paraId="23F52B2B"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77B"/>
    <w:multiLevelType w:val="hybridMultilevel"/>
    <w:tmpl w:val="3F7033DA"/>
    <w:lvl w:ilvl="0" w:tplc="7A5801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14643F"/>
    <w:multiLevelType w:val="hybridMultilevel"/>
    <w:tmpl w:val="33AE0D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0387"/>
    <w:multiLevelType w:val="hybridMultilevel"/>
    <w:tmpl w:val="E4AE7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A451B1"/>
    <w:multiLevelType w:val="hybridMultilevel"/>
    <w:tmpl w:val="2D1A99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313565"/>
    <w:multiLevelType w:val="multilevel"/>
    <w:tmpl w:val="B196490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1B9168C"/>
    <w:multiLevelType w:val="hybridMultilevel"/>
    <w:tmpl w:val="513E2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A749E"/>
    <w:multiLevelType w:val="hybridMultilevel"/>
    <w:tmpl w:val="23C23F8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7" w15:restartNumberingAfterBreak="0">
    <w:nsid w:val="1C6C106C"/>
    <w:multiLevelType w:val="hybridMultilevel"/>
    <w:tmpl w:val="640802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E86AA6"/>
    <w:multiLevelType w:val="hybridMultilevel"/>
    <w:tmpl w:val="747AD082"/>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Courier New"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Courier New" w:hint="default"/>
      </w:rPr>
    </w:lvl>
    <w:lvl w:ilvl="8" w:tplc="042A0005">
      <w:start w:val="1"/>
      <w:numFmt w:val="bullet"/>
      <w:lvlText w:val=""/>
      <w:lvlJc w:val="left"/>
      <w:pPr>
        <w:ind w:left="7189" w:hanging="360"/>
      </w:pPr>
      <w:rPr>
        <w:rFonts w:ascii="Wingdings" w:hAnsi="Wingdings" w:hint="default"/>
      </w:rPr>
    </w:lvl>
  </w:abstractNum>
  <w:abstractNum w:abstractNumId="9" w15:restartNumberingAfterBreak="0">
    <w:nsid w:val="290F4FDA"/>
    <w:multiLevelType w:val="hybridMultilevel"/>
    <w:tmpl w:val="395AA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2616160"/>
    <w:multiLevelType w:val="multilevel"/>
    <w:tmpl w:val="F8C43EE0"/>
    <w:lvl w:ilvl="0">
      <w:start w:val="1"/>
      <w:numFmt w:val="decimal"/>
      <w:lvlText w:val="%1."/>
      <w:lvlJc w:val="left"/>
      <w:pPr>
        <w:ind w:left="360" w:hanging="360"/>
      </w:pPr>
      <w:rPr>
        <w:rFonts w:ascii="Arsenal" w:hAnsi="Arsenal" w:hint="default"/>
        <w:b/>
        <w:bCs/>
        <w:color w:val="F7500D" w:themeColor="accent2"/>
        <w:sz w:val="32"/>
        <w:szCs w:val="32"/>
      </w:r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25574E"/>
    <w:multiLevelType w:val="hybridMultilevel"/>
    <w:tmpl w:val="45040EE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9E5509C"/>
    <w:multiLevelType w:val="hybridMultilevel"/>
    <w:tmpl w:val="B254B2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67BF2"/>
    <w:multiLevelType w:val="hybridMultilevel"/>
    <w:tmpl w:val="3112C6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BAB4C2A"/>
    <w:multiLevelType w:val="hybridMultilevel"/>
    <w:tmpl w:val="5E0094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3CF5364F"/>
    <w:multiLevelType w:val="hybridMultilevel"/>
    <w:tmpl w:val="85D4B4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2F85510"/>
    <w:multiLevelType w:val="hybridMultilevel"/>
    <w:tmpl w:val="38520C1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81C2CE8"/>
    <w:multiLevelType w:val="hybridMultilevel"/>
    <w:tmpl w:val="15E44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75881"/>
    <w:multiLevelType w:val="hybridMultilevel"/>
    <w:tmpl w:val="054A604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4E0610C9"/>
    <w:multiLevelType w:val="hybridMultilevel"/>
    <w:tmpl w:val="F056CA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E107B4F"/>
    <w:multiLevelType w:val="hybridMultilevel"/>
    <w:tmpl w:val="A27E49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F040BD1"/>
    <w:multiLevelType w:val="hybridMultilevel"/>
    <w:tmpl w:val="EB060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D3BCC"/>
    <w:multiLevelType w:val="hybridMultilevel"/>
    <w:tmpl w:val="72D0FB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2A07FFB"/>
    <w:multiLevelType w:val="hybridMultilevel"/>
    <w:tmpl w:val="1A4E985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94023D"/>
    <w:multiLevelType w:val="hybridMultilevel"/>
    <w:tmpl w:val="5F62BDA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D055174"/>
    <w:multiLevelType w:val="hybridMultilevel"/>
    <w:tmpl w:val="2040AD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0155361"/>
    <w:multiLevelType w:val="hybridMultilevel"/>
    <w:tmpl w:val="DDE2DE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6E0F79"/>
    <w:multiLevelType w:val="hybridMultilevel"/>
    <w:tmpl w:val="9C60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DB4B96"/>
    <w:multiLevelType w:val="hybridMultilevel"/>
    <w:tmpl w:val="1CF8D586"/>
    <w:lvl w:ilvl="0" w:tplc="042A0001">
      <w:start w:val="1"/>
      <w:numFmt w:val="bullet"/>
      <w:lvlText w:val=""/>
      <w:lvlJc w:val="left"/>
      <w:pPr>
        <w:ind w:left="1512" w:hanging="360"/>
      </w:pPr>
      <w:rPr>
        <w:rFonts w:ascii="Symbol" w:hAnsi="Symbol" w:hint="default"/>
      </w:rPr>
    </w:lvl>
    <w:lvl w:ilvl="1" w:tplc="042A0003">
      <w:start w:val="1"/>
      <w:numFmt w:val="bullet"/>
      <w:lvlText w:val="o"/>
      <w:lvlJc w:val="left"/>
      <w:pPr>
        <w:ind w:left="2232" w:hanging="360"/>
      </w:pPr>
      <w:rPr>
        <w:rFonts w:ascii="Courier New" w:hAnsi="Courier New" w:cs="Courier New" w:hint="default"/>
      </w:rPr>
    </w:lvl>
    <w:lvl w:ilvl="2" w:tplc="042A0005">
      <w:start w:val="1"/>
      <w:numFmt w:val="bullet"/>
      <w:lvlText w:val=""/>
      <w:lvlJc w:val="left"/>
      <w:pPr>
        <w:ind w:left="2952" w:hanging="360"/>
      </w:pPr>
      <w:rPr>
        <w:rFonts w:ascii="Wingdings" w:hAnsi="Wingdings" w:hint="default"/>
      </w:rPr>
    </w:lvl>
    <w:lvl w:ilvl="3" w:tplc="042A0001">
      <w:start w:val="1"/>
      <w:numFmt w:val="bullet"/>
      <w:lvlText w:val=""/>
      <w:lvlJc w:val="left"/>
      <w:pPr>
        <w:ind w:left="3672" w:hanging="360"/>
      </w:pPr>
      <w:rPr>
        <w:rFonts w:ascii="Symbol" w:hAnsi="Symbol" w:hint="default"/>
      </w:rPr>
    </w:lvl>
    <w:lvl w:ilvl="4" w:tplc="042A0003">
      <w:start w:val="1"/>
      <w:numFmt w:val="bullet"/>
      <w:lvlText w:val="o"/>
      <w:lvlJc w:val="left"/>
      <w:pPr>
        <w:ind w:left="4392" w:hanging="360"/>
      </w:pPr>
      <w:rPr>
        <w:rFonts w:ascii="Courier New" w:hAnsi="Courier New" w:cs="Courier New" w:hint="default"/>
      </w:rPr>
    </w:lvl>
    <w:lvl w:ilvl="5" w:tplc="042A0005">
      <w:start w:val="1"/>
      <w:numFmt w:val="bullet"/>
      <w:lvlText w:val=""/>
      <w:lvlJc w:val="left"/>
      <w:pPr>
        <w:ind w:left="5112" w:hanging="360"/>
      </w:pPr>
      <w:rPr>
        <w:rFonts w:ascii="Wingdings" w:hAnsi="Wingdings" w:hint="default"/>
      </w:rPr>
    </w:lvl>
    <w:lvl w:ilvl="6" w:tplc="042A0001">
      <w:start w:val="1"/>
      <w:numFmt w:val="bullet"/>
      <w:lvlText w:val=""/>
      <w:lvlJc w:val="left"/>
      <w:pPr>
        <w:ind w:left="5832" w:hanging="360"/>
      </w:pPr>
      <w:rPr>
        <w:rFonts w:ascii="Symbol" w:hAnsi="Symbol" w:hint="default"/>
      </w:rPr>
    </w:lvl>
    <w:lvl w:ilvl="7" w:tplc="042A0003">
      <w:start w:val="1"/>
      <w:numFmt w:val="bullet"/>
      <w:lvlText w:val="o"/>
      <w:lvlJc w:val="left"/>
      <w:pPr>
        <w:ind w:left="6552" w:hanging="360"/>
      </w:pPr>
      <w:rPr>
        <w:rFonts w:ascii="Courier New" w:hAnsi="Courier New" w:cs="Courier New" w:hint="default"/>
      </w:rPr>
    </w:lvl>
    <w:lvl w:ilvl="8" w:tplc="042A0005">
      <w:start w:val="1"/>
      <w:numFmt w:val="bullet"/>
      <w:lvlText w:val=""/>
      <w:lvlJc w:val="left"/>
      <w:pPr>
        <w:ind w:left="7272" w:hanging="360"/>
      </w:pPr>
      <w:rPr>
        <w:rFonts w:ascii="Wingdings" w:hAnsi="Wingdings" w:hint="default"/>
      </w:rPr>
    </w:lvl>
  </w:abstractNum>
  <w:abstractNum w:abstractNumId="29" w15:restartNumberingAfterBreak="0">
    <w:nsid w:val="67964303"/>
    <w:multiLevelType w:val="hybridMultilevel"/>
    <w:tmpl w:val="22B833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0" w15:restartNumberingAfterBreak="0">
    <w:nsid w:val="680856F9"/>
    <w:multiLevelType w:val="hybridMultilevel"/>
    <w:tmpl w:val="910CE91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D8270C5"/>
    <w:multiLevelType w:val="hybridMultilevel"/>
    <w:tmpl w:val="BD527A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3A71284"/>
    <w:multiLevelType w:val="hybridMultilevel"/>
    <w:tmpl w:val="3AF2A27A"/>
    <w:lvl w:ilvl="0" w:tplc="F36E76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DF4F3B"/>
    <w:multiLevelType w:val="hybridMultilevel"/>
    <w:tmpl w:val="9F8EB2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95E4EFA"/>
    <w:multiLevelType w:val="hybridMultilevel"/>
    <w:tmpl w:val="1868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976055"/>
    <w:multiLevelType w:val="hybridMultilevel"/>
    <w:tmpl w:val="B5809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681DA8"/>
    <w:multiLevelType w:val="hybridMultilevel"/>
    <w:tmpl w:val="DDA2479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2"/>
  </w:num>
  <w:num w:numId="2">
    <w:abstractNumId w:val="0"/>
  </w:num>
  <w:num w:numId="3">
    <w:abstractNumId w:val="4"/>
  </w:num>
  <w:num w:numId="4">
    <w:abstractNumId w:val="24"/>
  </w:num>
  <w:num w:numId="5">
    <w:abstractNumId w:val="7"/>
  </w:num>
  <w:num w:numId="6">
    <w:abstractNumId w:val="11"/>
  </w:num>
  <w:num w:numId="7">
    <w:abstractNumId w:val="36"/>
  </w:num>
  <w:num w:numId="8">
    <w:abstractNumId w:val="13"/>
  </w:num>
  <w:num w:numId="9">
    <w:abstractNumId w:val="17"/>
  </w:num>
  <w:num w:numId="10">
    <w:abstractNumId w:val="31"/>
  </w:num>
  <w:num w:numId="11">
    <w:abstractNumId w:val="30"/>
  </w:num>
  <w:num w:numId="12">
    <w:abstractNumId w:val="27"/>
  </w:num>
  <w:num w:numId="13">
    <w:abstractNumId w:val="9"/>
  </w:num>
  <w:num w:numId="14">
    <w:abstractNumId w:val="3"/>
  </w:num>
  <w:num w:numId="15">
    <w:abstractNumId w:val="20"/>
  </w:num>
  <w:num w:numId="16">
    <w:abstractNumId w:val="22"/>
  </w:num>
  <w:num w:numId="17">
    <w:abstractNumId w:val="19"/>
  </w:num>
  <w:num w:numId="18">
    <w:abstractNumId w:val="16"/>
  </w:num>
  <w:num w:numId="19">
    <w:abstractNumId w:val="12"/>
  </w:num>
  <w:num w:numId="20">
    <w:abstractNumId w:val="34"/>
  </w:num>
  <w:num w:numId="21">
    <w:abstractNumId w:val="35"/>
  </w:num>
  <w:num w:numId="22">
    <w:abstractNumId w:val="2"/>
  </w:num>
  <w:num w:numId="23">
    <w:abstractNumId w:val="29"/>
  </w:num>
  <w:num w:numId="24">
    <w:abstractNumId w:val="10"/>
  </w:num>
  <w:num w:numId="25">
    <w:abstractNumId w:val="28"/>
  </w:num>
  <w:num w:numId="26">
    <w:abstractNumId w:val="8"/>
  </w:num>
  <w:num w:numId="27">
    <w:abstractNumId w:val="6"/>
  </w:num>
  <w:num w:numId="28">
    <w:abstractNumId w:val="18"/>
  </w:num>
  <w:num w:numId="29">
    <w:abstractNumId w:val="14"/>
  </w:num>
  <w:num w:numId="30">
    <w:abstractNumId w:val="23"/>
  </w:num>
  <w:num w:numId="31">
    <w:abstractNumId w:val="5"/>
  </w:num>
  <w:num w:numId="32">
    <w:abstractNumId w:val="26"/>
  </w:num>
  <w:num w:numId="33">
    <w:abstractNumId w:val="1"/>
  </w:num>
  <w:num w:numId="34">
    <w:abstractNumId w:val="21"/>
  </w:num>
  <w:num w:numId="35">
    <w:abstractNumId w:val="33"/>
  </w:num>
  <w:num w:numId="36">
    <w:abstractNumId w:val="25"/>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BA"/>
    <w:rsid w:val="0002482E"/>
    <w:rsid w:val="00050324"/>
    <w:rsid w:val="00061B16"/>
    <w:rsid w:val="000914F4"/>
    <w:rsid w:val="000A0150"/>
    <w:rsid w:val="000D6990"/>
    <w:rsid w:val="000D7924"/>
    <w:rsid w:val="000E1B34"/>
    <w:rsid w:val="000E5228"/>
    <w:rsid w:val="000E63C9"/>
    <w:rsid w:val="000E7D55"/>
    <w:rsid w:val="0012185F"/>
    <w:rsid w:val="00130E9D"/>
    <w:rsid w:val="00132564"/>
    <w:rsid w:val="001407C6"/>
    <w:rsid w:val="001500AF"/>
    <w:rsid w:val="00150A6D"/>
    <w:rsid w:val="00185B35"/>
    <w:rsid w:val="00187350"/>
    <w:rsid w:val="001A7107"/>
    <w:rsid w:val="001A7166"/>
    <w:rsid w:val="001B0BD8"/>
    <w:rsid w:val="001C2BF8"/>
    <w:rsid w:val="001C7048"/>
    <w:rsid w:val="001F2BC8"/>
    <w:rsid w:val="001F5F6B"/>
    <w:rsid w:val="002159CB"/>
    <w:rsid w:val="002264F8"/>
    <w:rsid w:val="0023011C"/>
    <w:rsid w:val="00232B78"/>
    <w:rsid w:val="00243EBC"/>
    <w:rsid w:val="00246A35"/>
    <w:rsid w:val="002472F3"/>
    <w:rsid w:val="00250A3D"/>
    <w:rsid w:val="0025447E"/>
    <w:rsid w:val="00267253"/>
    <w:rsid w:val="00274648"/>
    <w:rsid w:val="00284348"/>
    <w:rsid w:val="002927FE"/>
    <w:rsid w:val="002979B0"/>
    <w:rsid w:val="002B631F"/>
    <w:rsid w:val="002F01B6"/>
    <w:rsid w:val="002F28CE"/>
    <w:rsid w:val="002F51F5"/>
    <w:rsid w:val="002F65D8"/>
    <w:rsid w:val="00302489"/>
    <w:rsid w:val="00312137"/>
    <w:rsid w:val="00312F55"/>
    <w:rsid w:val="00330359"/>
    <w:rsid w:val="0033762F"/>
    <w:rsid w:val="003617C1"/>
    <w:rsid w:val="00366C7E"/>
    <w:rsid w:val="00384A07"/>
    <w:rsid w:val="00384EA3"/>
    <w:rsid w:val="003A39A1"/>
    <w:rsid w:val="003B5A4D"/>
    <w:rsid w:val="003C2191"/>
    <w:rsid w:val="003D3863"/>
    <w:rsid w:val="003D69CA"/>
    <w:rsid w:val="003E422D"/>
    <w:rsid w:val="003E5C32"/>
    <w:rsid w:val="003F307B"/>
    <w:rsid w:val="0041089A"/>
    <w:rsid w:val="004110DE"/>
    <w:rsid w:val="00411DAD"/>
    <w:rsid w:val="004259B9"/>
    <w:rsid w:val="0044085A"/>
    <w:rsid w:val="004446CF"/>
    <w:rsid w:val="0045217E"/>
    <w:rsid w:val="00460F2A"/>
    <w:rsid w:val="00463593"/>
    <w:rsid w:val="004871C7"/>
    <w:rsid w:val="00492F63"/>
    <w:rsid w:val="004966F9"/>
    <w:rsid w:val="004B21A5"/>
    <w:rsid w:val="004C3CB3"/>
    <w:rsid w:val="004D6EC3"/>
    <w:rsid w:val="004E319D"/>
    <w:rsid w:val="004F7F98"/>
    <w:rsid w:val="005037F0"/>
    <w:rsid w:val="00504168"/>
    <w:rsid w:val="0051152F"/>
    <w:rsid w:val="00516A86"/>
    <w:rsid w:val="005275F6"/>
    <w:rsid w:val="005520BC"/>
    <w:rsid w:val="005571C9"/>
    <w:rsid w:val="00560748"/>
    <w:rsid w:val="005649F4"/>
    <w:rsid w:val="005718DC"/>
    <w:rsid w:val="00572102"/>
    <w:rsid w:val="00576B0C"/>
    <w:rsid w:val="005A0EF9"/>
    <w:rsid w:val="005A7628"/>
    <w:rsid w:val="005B675C"/>
    <w:rsid w:val="005E5625"/>
    <w:rsid w:val="005E6D65"/>
    <w:rsid w:val="005F1BB0"/>
    <w:rsid w:val="006021E5"/>
    <w:rsid w:val="006123BA"/>
    <w:rsid w:val="00622033"/>
    <w:rsid w:val="00627FEE"/>
    <w:rsid w:val="006333A5"/>
    <w:rsid w:val="00637C6C"/>
    <w:rsid w:val="006454C4"/>
    <w:rsid w:val="00652C7D"/>
    <w:rsid w:val="00656C4D"/>
    <w:rsid w:val="00660650"/>
    <w:rsid w:val="00662BFE"/>
    <w:rsid w:val="006A61EA"/>
    <w:rsid w:val="006E5716"/>
    <w:rsid w:val="006F01E0"/>
    <w:rsid w:val="00700908"/>
    <w:rsid w:val="007019B2"/>
    <w:rsid w:val="00703947"/>
    <w:rsid w:val="00712EED"/>
    <w:rsid w:val="007302B3"/>
    <w:rsid w:val="00730733"/>
    <w:rsid w:val="00730E3A"/>
    <w:rsid w:val="00736AAF"/>
    <w:rsid w:val="00741880"/>
    <w:rsid w:val="0074381E"/>
    <w:rsid w:val="00750C68"/>
    <w:rsid w:val="00751F19"/>
    <w:rsid w:val="00761DA9"/>
    <w:rsid w:val="00765020"/>
    <w:rsid w:val="00765B2A"/>
    <w:rsid w:val="0076797F"/>
    <w:rsid w:val="00777C4E"/>
    <w:rsid w:val="00783A34"/>
    <w:rsid w:val="007C6B52"/>
    <w:rsid w:val="007D16C5"/>
    <w:rsid w:val="007D61B0"/>
    <w:rsid w:val="007F3CC8"/>
    <w:rsid w:val="0084516E"/>
    <w:rsid w:val="00857D8F"/>
    <w:rsid w:val="00862FE4"/>
    <w:rsid w:val="0086389A"/>
    <w:rsid w:val="0087605E"/>
    <w:rsid w:val="00885376"/>
    <w:rsid w:val="008871BC"/>
    <w:rsid w:val="008B1FEE"/>
    <w:rsid w:val="008B70B0"/>
    <w:rsid w:val="008D4BFE"/>
    <w:rsid w:val="008E7321"/>
    <w:rsid w:val="00903C32"/>
    <w:rsid w:val="00916B16"/>
    <w:rsid w:val="009173B9"/>
    <w:rsid w:val="00920A35"/>
    <w:rsid w:val="0093335D"/>
    <w:rsid w:val="0093613E"/>
    <w:rsid w:val="00943026"/>
    <w:rsid w:val="00951A05"/>
    <w:rsid w:val="00965E71"/>
    <w:rsid w:val="0096667C"/>
    <w:rsid w:val="00966B81"/>
    <w:rsid w:val="009760B0"/>
    <w:rsid w:val="0099642B"/>
    <w:rsid w:val="009A07CE"/>
    <w:rsid w:val="009C1021"/>
    <w:rsid w:val="009C620C"/>
    <w:rsid w:val="009C7720"/>
    <w:rsid w:val="009E62C3"/>
    <w:rsid w:val="009E72EA"/>
    <w:rsid w:val="00A23AFA"/>
    <w:rsid w:val="00A25078"/>
    <w:rsid w:val="00A27AA5"/>
    <w:rsid w:val="00A31B3E"/>
    <w:rsid w:val="00A42EBF"/>
    <w:rsid w:val="00A47065"/>
    <w:rsid w:val="00A532F3"/>
    <w:rsid w:val="00A76513"/>
    <w:rsid w:val="00A8489E"/>
    <w:rsid w:val="00A972A8"/>
    <w:rsid w:val="00AA652E"/>
    <w:rsid w:val="00AC29F3"/>
    <w:rsid w:val="00B15236"/>
    <w:rsid w:val="00B231E5"/>
    <w:rsid w:val="00B231EF"/>
    <w:rsid w:val="00B3509F"/>
    <w:rsid w:val="00B37E5C"/>
    <w:rsid w:val="00B7471A"/>
    <w:rsid w:val="00B75691"/>
    <w:rsid w:val="00B86B43"/>
    <w:rsid w:val="00B97AB2"/>
    <w:rsid w:val="00BB32D9"/>
    <w:rsid w:val="00BC33A9"/>
    <w:rsid w:val="00BD09F5"/>
    <w:rsid w:val="00BE2BAB"/>
    <w:rsid w:val="00BE71DB"/>
    <w:rsid w:val="00C02B87"/>
    <w:rsid w:val="00C02D65"/>
    <w:rsid w:val="00C054A6"/>
    <w:rsid w:val="00C253BD"/>
    <w:rsid w:val="00C25A65"/>
    <w:rsid w:val="00C4086D"/>
    <w:rsid w:val="00CA1896"/>
    <w:rsid w:val="00CB5B28"/>
    <w:rsid w:val="00CB68E9"/>
    <w:rsid w:val="00CC4305"/>
    <w:rsid w:val="00CF5371"/>
    <w:rsid w:val="00CF79B5"/>
    <w:rsid w:val="00D0323A"/>
    <w:rsid w:val="00D0559F"/>
    <w:rsid w:val="00D077E9"/>
    <w:rsid w:val="00D42CB7"/>
    <w:rsid w:val="00D5413D"/>
    <w:rsid w:val="00D570A9"/>
    <w:rsid w:val="00D6294A"/>
    <w:rsid w:val="00D70D02"/>
    <w:rsid w:val="00D770C7"/>
    <w:rsid w:val="00D825E1"/>
    <w:rsid w:val="00D86945"/>
    <w:rsid w:val="00D87FCD"/>
    <w:rsid w:val="00D90290"/>
    <w:rsid w:val="00D92F9E"/>
    <w:rsid w:val="00DB587C"/>
    <w:rsid w:val="00DD152F"/>
    <w:rsid w:val="00DE213F"/>
    <w:rsid w:val="00DF027C"/>
    <w:rsid w:val="00DF269E"/>
    <w:rsid w:val="00DF38C3"/>
    <w:rsid w:val="00DF4EE6"/>
    <w:rsid w:val="00E00A32"/>
    <w:rsid w:val="00E10250"/>
    <w:rsid w:val="00E10EB6"/>
    <w:rsid w:val="00E11836"/>
    <w:rsid w:val="00E22ACD"/>
    <w:rsid w:val="00E310D0"/>
    <w:rsid w:val="00E56C9E"/>
    <w:rsid w:val="00E606D6"/>
    <w:rsid w:val="00E620B0"/>
    <w:rsid w:val="00E81B40"/>
    <w:rsid w:val="00E957F7"/>
    <w:rsid w:val="00EA15CA"/>
    <w:rsid w:val="00EA67ED"/>
    <w:rsid w:val="00EF555B"/>
    <w:rsid w:val="00F027BB"/>
    <w:rsid w:val="00F11DCF"/>
    <w:rsid w:val="00F15AF1"/>
    <w:rsid w:val="00F162EA"/>
    <w:rsid w:val="00F279FB"/>
    <w:rsid w:val="00F52D27"/>
    <w:rsid w:val="00F83527"/>
    <w:rsid w:val="00F87A72"/>
    <w:rsid w:val="00F9358E"/>
    <w:rsid w:val="00F969FD"/>
    <w:rsid w:val="00FA3A0F"/>
    <w:rsid w:val="00FD583F"/>
    <w:rsid w:val="00FD7488"/>
    <w:rsid w:val="00FE2E8D"/>
    <w:rsid w:val="00FF16B4"/>
    <w:rsid w:val="00FF4B8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298B0"/>
  <w15:docId w15:val="{498055F3-3481-4924-B854-E489AD42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3"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836"/>
    <w:pPr>
      <w:spacing w:after="0"/>
    </w:pPr>
    <w:rPr>
      <w:rFonts w:eastAsiaTheme="minorEastAsia"/>
      <w:b/>
      <w:color w:val="891919"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661212"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891919"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891919"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661212"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891919"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891919" w:themeColor="text2"/>
      <w:sz w:val="28"/>
      <w:szCs w:val="22"/>
    </w:rPr>
  </w:style>
  <w:style w:type="character" w:customStyle="1" w:styleId="EmphasisTextChar">
    <w:name w:val="Emphasis Text Char"/>
    <w:basedOn w:val="DefaultParagraphFont"/>
    <w:link w:val="EmphasisText"/>
    <w:rsid w:val="00DF027C"/>
    <w:rPr>
      <w:rFonts w:eastAsiaTheme="minorEastAsia"/>
      <w:b/>
      <w:color w:val="891919" w:themeColor="text2"/>
      <w:sz w:val="28"/>
      <w:szCs w:val="22"/>
    </w:rPr>
  </w:style>
  <w:style w:type="paragraph" w:styleId="ListParagraph">
    <w:name w:val="List Paragraph"/>
    <w:basedOn w:val="Normal"/>
    <w:uiPriority w:val="34"/>
    <w:qFormat/>
    <w:rsid w:val="0025447E"/>
    <w:pPr>
      <w:spacing w:after="160" w:line="259" w:lineRule="auto"/>
      <w:ind w:left="720"/>
      <w:contextualSpacing/>
    </w:pPr>
    <w:rPr>
      <w:rFonts w:eastAsiaTheme="minorHAnsi"/>
      <w:b w:val="0"/>
      <w:color w:val="auto"/>
      <w:sz w:val="22"/>
    </w:rPr>
  </w:style>
  <w:style w:type="character" w:styleId="Emphasis">
    <w:name w:val="Emphasis"/>
    <w:basedOn w:val="DefaultParagraphFont"/>
    <w:uiPriority w:val="20"/>
    <w:qFormat/>
    <w:rsid w:val="0025447E"/>
    <w:rPr>
      <w:i/>
      <w:iCs/>
    </w:rPr>
  </w:style>
  <w:style w:type="character" w:styleId="HTMLCode">
    <w:name w:val="HTML Code"/>
    <w:basedOn w:val="DefaultParagraphFont"/>
    <w:uiPriority w:val="99"/>
    <w:semiHidden/>
    <w:unhideWhenUsed/>
    <w:rsid w:val="0025447E"/>
    <w:rPr>
      <w:rFonts w:ascii="Courier New" w:eastAsia="Times New Roman" w:hAnsi="Courier New" w:cs="Courier New"/>
      <w:sz w:val="20"/>
      <w:szCs w:val="20"/>
    </w:rPr>
  </w:style>
  <w:style w:type="character" w:customStyle="1" w:styleId="sig-paren">
    <w:name w:val="sig-paren"/>
    <w:basedOn w:val="DefaultParagraphFont"/>
    <w:rsid w:val="0025447E"/>
  </w:style>
  <w:style w:type="paragraph" w:styleId="NoSpacing">
    <w:name w:val="No Spacing"/>
    <w:aliases w:val="No Indent"/>
    <w:uiPriority w:val="3"/>
    <w:qFormat/>
    <w:rsid w:val="001407C6"/>
    <w:pPr>
      <w:spacing w:after="0" w:line="480" w:lineRule="auto"/>
    </w:pPr>
    <w:rPr>
      <w:rFonts w:eastAsiaTheme="minorEastAsia"/>
      <w:lang w:eastAsia="ja-JP"/>
    </w:rPr>
  </w:style>
  <w:style w:type="paragraph" w:styleId="TOC1">
    <w:name w:val="toc 1"/>
    <w:basedOn w:val="Normal"/>
    <w:next w:val="Normal"/>
    <w:autoRedefine/>
    <w:uiPriority w:val="99"/>
    <w:unhideWhenUsed/>
    <w:rsid w:val="009C620C"/>
    <w:pPr>
      <w:spacing w:before="120"/>
    </w:pPr>
    <w:rPr>
      <w:rFonts w:cstheme="minorHAnsi"/>
      <w:bCs/>
      <w:i/>
      <w:iCs/>
      <w:sz w:val="24"/>
      <w:szCs w:val="24"/>
    </w:rPr>
  </w:style>
  <w:style w:type="paragraph" w:styleId="TOC2">
    <w:name w:val="toc 2"/>
    <w:basedOn w:val="Normal"/>
    <w:next w:val="Normal"/>
    <w:autoRedefine/>
    <w:uiPriority w:val="99"/>
    <w:unhideWhenUsed/>
    <w:rsid w:val="009C620C"/>
    <w:pPr>
      <w:spacing w:before="120"/>
      <w:ind w:left="280"/>
    </w:pPr>
    <w:rPr>
      <w:rFonts w:cstheme="minorHAnsi"/>
      <w:bCs/>
      <w:sz w:val="22"/>
    </w:rPr>
  </w:style>
  <w:style w:type="paragraph" w:styleId="TOC3">
    <w:name w:val="toc 3"/>
    <w:basedOn w:val="Normal"/>
    <w:next w:val="Normal"/>
    <w:autoRedefine/>
    <w:uiPriority w:val="99"/>
    <w:unhideWhenUsed/>
    <w:rsid w:val="009C620C"/>
    <w:pPr>
      <w:ind w:left="560"/>
    </w:pPr>
    <w:rPr>
      <w:rFonts w:cstheme="minorHAnsi"/>
      <w:b w:val="0"/>
      <w:sz w:val="20"/>
      <w:szCs w:val="20"/>
    </w:rPr>
  </w:style>
  <w:style w:type="paragraph" w:styleId="TOC4">
    <w:name w:val="toc 4"/>
    <w:basedOn w:val="Normal"/>
    <w:next w:val="Normal"/>
    <w:autoRedefine/>
    <w:uiPriority w:val="99"/>
    <w:unhideWhenUsed/>
    <w:rsid w:val="009C620C"/>
    <w:pPr>
      <w:ind w:left="840"/>
    </w:pPr>
    <w:rPr>
      <w:rFonts w:cstheme="minorHAnsi"/>
      <w:b w:val="0"/>
      <w:sz w:val="20"/>
      <w:szCs w:val="20"/>
    </w:rPr>
  </w:style>
  <w:style w:type="paragraph" w:styleId="TOC5">
    <w:name w:val="toc 5"/>
    <w:basedOn w:val="Normal"/>
    <w:next w:val="Normal"/>
    <w:autoRedefine/>
    <w:uiPriority w:val="99"/>
    <w:unhideWhenUsed/>
    <w:rsid w:val="009C620C"/>
    <w:pPr>
      <w:ind w:left="1120"/>
    </w:pPr>
    <w:rPr>
      <w:rFonts w:cstheme="minorHAnsi"/>
      <w:b w:val="0"/>
      <w:sz w:val="20"/>
      <w:szCs w:val="20"/>
    </w:rPr>
  </w:style>
  <w:style w:type="paragraph" w:styleId="TOC6">
    <w:name w:val="toc 6"/>
    <w:basedOn w:val="Normal"/>
    <w:next w:val="Normal"/>
    <w:autoRedefine/>
    <w:uiPriority w:val="99"/>
    <w:unhideWhenUsed/>
    <w:rsid w:val="009C620C"/>
    <w:pPr>
      <w:ind w:left="1400"/>
    </w:pPr>
    <w:rPr>
      <w:rFonts w:cstheme="minorHAnsi"/>
      <w:b w:val="0"/>
      <w:sz w:val="20"/>
      <w:szCs w:val="20"/>
    </w:rPr>
  </w:style>
  <w:style w:type="paragraph" w:styleId="TOC7">
    <w:name w:val="toc 7"/>
    <w:basedOn w:val="Normal"/>
    <w:next w:val="Normal"/>
    <w:autoRedefine/>
    <w:uiPriority w:val="99"/>
    <w:unhideWhenUsed/>
    <w:rsid w:val="009C620C"/>
    <w:pPr>
      <w:ind w:left="1680"/>
    </w:pPr>
    <w:rPr>
      <w:rFonts w:cstheme="minorHAnsi"/>
      <w:b w:val="0"/>
      <w:sz w:val="20"/>
      <w:szCs w:val="20"/>
    </w:rPr>
  </w:style>
  <w:style w:type="paragraph" w:styleId="TOC8">
    <w:name w:val="toc 8"/>
    <w:basedOn w:val="Normal"/>
    <w:next w:val="Normal"/>
    <w:autoRedefine/>
    <w:uiPriority w:val="99"/>
    <w:unhideWhenUsed/>
    <w:rsid w:val="009C620C"/>
    <w:pPr>
      <w:ind w:left="1960"/>
    </w:pPr>
    <w:rPr>
      <w:rFonts w:cstheme="minorHAnsi"/>
      <w:b w:val="0"/>
      <w:sz w:val="20"/>
      <w:szCs w:val="20"/>
    </w:rPr>
  </w:style>
  <w:style w:type="paragraph" w:styleId="TOC9">
    <w:name w:val="toc 9"/>
    <w:basedOn w:val="Normal"/>
    <w:next w:val="Normal"/>
    <w:autoRedefine/>
    <w:uiPriority w:val="99"/>
    <w:unhideWhenUsed/>
    <w:rsid w:val="009C620C"/>
    <w:pPr>
      <w:ind w:left="2240"/>
    </w:pPr>
    <w:rPr>
      <w:rFonts w:cstheme="minorHAnsi"/>
      <w:b w:val="0"/>
      <w:sz w:val="20"/>
      <w:szCs w:val="20"/>
    </w:rPr>
  </w:style>
  <w:style w:type="paragraph" w:styleId="TOCHeading">
    <w:name w:val="TOC Heading"/>
    <w:basedOn w:val="Heading1"/>
    <w:next w:val="Normal"/>
    <w:uiPriority w:val="39"/>
    <w:unhideWhenUsed/>
    <w:qFormat/>
    <w:rsid w:val="009C620C"/>
    <w:pPr>
      <w:keepLines/>
      <w:spacing w:after="0" w:line="259" w:lineRule="auto"/>
      <w:outlineLvl w:val="9"/>
    </w:pPr>
    <w:rPr>
      <w:b w:val="0"/>
      <w:color w:val="BB660A" w:themeColor="accent1" w:themeShade="BF"/>
      <w:kern w:val="0"/>
      <w:sz w:val="32"/>
    </w:rPr>
  </w:style>
  <w:style w:type="character" w:styleId="Hyperlink">
    <w:name w:val="Hyperlink"/>
    <w:basedOn w:val="DefaultParagraphFont"/>
    <w:uiPriority w:val="99"/>
    <w:unhideWhenUsed/>
    <w:rsid w:val="00576B0C"/>
    <w:rPr>
      <w:color w:val="42E6C3" w:themeColor="hyperlink"/>
      <w:u w:val="single"/>
    </w:rPr>
  </w:style>
  <w:style w:type="character" w:styleId="UnresolvedMention">
    <w:name w:val="Unresolved Mention"/>
    <w:basedOn w:val="DefaultParagraphFont"/>
    <w:uiPriority w:val="99"/>
    <w:semiHidden/>
    <w:unhideWhenUsed/>
    <w:rsid w:val="00576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343769">
      <w:bodyDiv w:val="1"/>
      <w:marLeft w:val="0"/>
      <w:marRight w:val="0"/>
      <w:marTop w:val="0"/>
      <w:marBottom w:val="0"/>
      <w:divBdr>
        <w:top w:val="none" w:sz="0" w:space="0" w:color="auto"/>
        <w:left w:val="none" w:sz="0" w:space="0" w:color="auto"/>
        <w:bottom w:val="none" w:sz="0" w:space="0" w:color="auto"/>
        <w:right w:val="none" w:sz="0" w:space="0" w:color="auto"/>
      </w:divBdr>
    </w:div>
    <w:div w:id="1007756260">
      <w:bodyDiv w:val="1"/>
      <w:marLeft w:val="0"/>
      <w:marRight w:val="0"/>
      <w:marTop w:val="0"/>
      <w:marBottom w:val="0"/>
      <w:divBdr>
        <w:top w:val="none" w:sz="0" w:space="0" w:color="auto"/>
        <w:left w:val="none" w:sz="0" w:space="0" w:color="auto"/>
        <w:bottom w:val="none" w:sz="0" w:space="0" w:color="auto"/>
        <w:right w:val="none" w:sz="0" w:space="0" w:color="auto"/>
      </w:divBdr>
    </w:div>
    <w:div w:id="1485659021">
      <w:bodyDiv w:val="1"/>
      <w:marLeft w:val="0"/>
      <w:marRight w:val="0"/>
      <w:marTop w:val="0"/>
      <w:marBottom w:val="0"/>
      <w:divBdr>
        <w:top w:val="none" w:sz="0" w:space="0" w:color="auto"/>
        <w:left w:val="none" w:sz="0" w:space="0" w:color="auto"/>
        <w:bottom w:val="none" w:sz="0" w:space="0" w:color="auto"/>
        <w:right w:val="none" w:sz="0" w:space="0" w:color="auto"/>
      </w:divBdr>
    </w:div>
    <w:div w:id="1603339852">
      <w:bodyDiv w:val="1"/>
      <w:marLeft w:val="0"/>
      <w:marRight w:val="0"/>
      <w:marTop w:val="0"/>
      <w:marBottom w:val="0"/>
      <w:divBdr>
        <w:top w:val="none" w:sz="0" w:space="0" w:color="auto"/>
        <w:left w:val="none" w:sz="0" w:space="0" w:color="auto"/>
        <w:bottom w:val="none" w:sz="0" w:space="0" w:color="auto"/>
        <w:right w:val="none" w:sz="0" w:space="0" w:color="auto"/>
      </w:divBdr>
    </w:div>
    <w:div w:id="1733506245">
      <w:bodyDiv w:val="1"/>
      <w:marLeft w:val="0"/>
      <w:marRight w:val="0"/>
      <w:marTop w:val="0"/>
      <w:marBottom w:val="0"/>
      <w:divBdr>
        <w:top w:val="none" w:sz="0" w:space="0" w:color="auto"/>
        <w:left w:val="none" w:sz="0" w:space="0" w:color="auto"/>
        <w:bottom w:val="none" w:sz="0" w:space="0" w:color="auto"/>
        <w:right w:val="none" w:sz="0" w:space="0" w:color="auto"/>
      </w:divBdr>
    </w:div>
    <w:div w:id="2054036962">
      <w:bodyDiv w:val="1"/>
      <w:marLeft w:val="0"/>
      <w:marRight w:val="0"/>
      <w:marTop w:val="0"/>
      <w:marBottom w:val="0"/>
      <w:divBdr>
        <w:top w:val="none" w:sz="0" w:space="0" w:color="auto"/>
        <w:left w:val="none" w:sz="0" w:space="0" w:color="auto"/>
        <w:bottom w:val="none" w:sz="0" w:space="0" w:color="auto"/>
        <w:right w:val="none" w:sz="0" w:space="0" w:color="auto"/>
      </w:divBdr>
    </w:div>
    <w:div w:id="206316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hyperlink" Target="https://play.google.com/store/apps/details?id=com.mic.bluezone&amp;hl=vi&amp;g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s://play.google.com/store/apps/details?id=com.mohviettel.sskdt&amp;hl=vi&amp;gl=US" TargetMode="External"/><Relationship Id="rId2" Type="http://schemas.openxmlformats.org/officeDocument/2006/relationships/numbering" Target="numbering.xml"/><Relationship Id="rId16" Type="http://schemas.openxmlformats.org/officeDocument/2006/relationships/hyperlink" Target="https://play.google.com/store/apps/details?id=com.vnid&amp;hl=vi&amp;gl=U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Sheet1!$B$2:$B$10</c:f>
              <c:numCache>
                <c:formatCode>d/m;@</c:formatCode>
                <c:ptCount val="9"/>
                <c:pt idx="0">
                  <c:v>44513</c:v>
                </c:pt>
                <c:pt idx="1">
                  <c:v>44510</c:v>
                </c:pt>
                <c:pt idx="2">
                  <c:v>44510</c:v>
                </c:pt>
                <c:pt idx="3">
                  <c:v>44509</c:v>
                </c:pt>
                <c:pt idx="4">
                  <c:v>44507</c:v>
                </c:pt>
                <c:pt idx="5">
                  <c:v>44500</c:v>
                </c:pt>
                <c:pt idx="6">
                  <c:v>44500</c:v>
                </c:pt>
                <c:pt idx="7">
                  <c:v>44500</c:v>
                </c:pt>
                <c:pt idx="8">
                  <c:v>44500</c:v>
                </c:pt>
              </c:numCache>
            </c:numRef>
          </c:val>
          <c:extLst>
            <c:ext xmlns:c16="http://schemas.microsoft.com/office/drawing/2014/chart" uri="{C3380CC4-5D6E-409C-BE32-E72D297353CC}">
              <c16:uniqueId val="{00000000-5083-40FE-85E9-EA482188718F}"/>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Sheet1!$A$2:$A$10</c:f>
              <c:strCache>
                <c:ptCount val="9"/>
                <c:pt idx="0">
                  <c:v>Report Redesign</c:v>
                </c:pt>
                <c:pt idx="1">
                  <c:v>Report - Result</c:v>
                </c:pt>
                <c:pt idx="2">
                  <c:v>Report - Analysis &amp; Design</c:v>
                </c:pt>
                <c:pt idx="3">
                  <c:v>Package Diagram</c:v>
                </c:pt>
                <c:pt idx="4">
                  <c:v>Class Diagram</c:v>
                </c:pt>
                <c:pt idx="5">
                  <c:v>Database &amp; Network Research</c:v>
                </c:pt>
                <c:pt idx="6">
                  <c:v>Class Diagram - Basic</c:v>
                </c:pt>
                <c:pt idx="7">
                  <c:v>Report - Plan</c:v>
                </c:pt>
                <c:pt idx="8">
                  <c:v>Report - Introduction</c:v>
                </c:pt>
              </c:strCache>
            </c:strRef>
          </c:cat>
          <c:val>
            <c:numRef>
              <c:f>Sheet1!$D$2:$D$10</c:f>
              <c:numCache>
                <c:formatCode>General</c:formatCode>
                <c:ptCount val="9"/>
                <c:pt idx="0">
                  <c:v>1</c:v>
                </c:pt>
                <c:pt idx="1">
                  <c:v>4</c:v>
                </c:pt>
                <c:pt idx="2">
                  <c:v>4</c:v>
                </c:pt>
                <c:pt idx="3">
                  <c:v>2</c:v>
                </c:pt>
                <c:pt idx="4">
                  <c:v>2</c:v>
                </c:pt>
                <c:pt idx="5">
                  <c:v>7</c:v>
                </c:pt>
                <c:pt idx="6">
                  <c:v>7</c:v>
                </c:pt>
                <c:pt idx="7">
                  <c:v>7</c:v>
                </c:pt>
                <c:pt idx="8">
                  <c:v>7</c:v>
                </c:pt>
              </c:numCache>
            </c:numRef>
          </c:val>
          <c:extLst>
            <c:ext xmlns:c16="http://schemas.microsoft.com/office/drawing/2014/chart" uri="{C3380CC4-5D6E-409C-BE32-E72D297353CC}">
              <c16:uniqueId val="{00000002-5083-40FE-85E9-EA482188718F}"/>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15"/>
          <c:min val="44500"/>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Sheet1!$B$2:$B$5</c:f>
              <c:numCache>
                <c:formatCode>d/m;@</c:formatCode>
                <c:ptCount val="4"/>
                <c:pt idx="0">
                  <c:v>44525</c:v>
                </c:pt>
                <c:pt idx="1">
                  <c:v>44514</c:v>
                </c:pt>
                <c:pt idx="2">
                  <c:v>44514</c:v>
                </c:pt>
                <c:pt idx="3">
                  <c:v>44514</c:v>
                </c:pt>
              </c:numCache>
            </c:numRef>
          </c:val>
          <c:extLst>
            <c:ext xmlns:c16="http://schemas.microsoft.com/office/drawing/2014/chart" uri="{C3380CC4-5D6E-409C-BE32-E72D297353CC}">
              <c16:uniqueId val="{00000000-BDFF-4C5B-98F7-60E0D1CE9ABC}"/>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Patient System - Patient</c:v>
                </c:pt>
                <c:pt idx="2">
                  <c:v>Patient System - Manager</c:v>
                </c:pt>
                <c:pt idx="3">
                  <c:v>Patient System - Admin</c:v>
                </c:pt>
              </c:strCache>
            </c:strRef>
          </c:cat>
          <c:val>
            <c:numRef>
              <c:f>Sheet1!$D$2:$D$5</c:f>
              <c:numCache>
                <c:formatCode>General</c:formatCode>
                <c:ptCount val="4"/>
                <c:pt idx="0">
                  <c:v>3</c:v>
                </c:pt>
                <c:pt idx="1">
                  <c:v>14</c:v>
                </c:pt>
                <c:pt idx="2">
                  <c:v>14</c:v>
                </c:pt>
                <c:pt idx="3">
                  <c:v>14</c:v>
                </c:pt>
              </c:numCache>
            </c:numRef>
          </c:val>
          <c:extLst>
            <c:ext xmlns:c16="http://schemas.microsoft.com/office/drawing/2014/chart" uri="{C3380CC4-5D6E-409C-BE32-E72D297353CC}">
              <c16:uniqueId val="{00000001-BDFF-4C5B-98F7-60E0D1CE9ABC}"/>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29"/>
          <c:min val="44514"/>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Sheet1!$B$2:$B$5</c:f>
              <c:numCache>
                <c:formatCode>d/m;@</c:formatCode>
                <c:ptCount val="4"/>
                <c:pt idx="0">
                  <c:v>44528</c:v>
                </c:pt>
                <c:pt idx="1">
                  <c:v>44528</c:v>
                </c:pt>
                <c:pt idx="2">
                  <c:v>44528</c:v>
                </c:pt>
                <c:pt idx="3">
                  <c:v>44539</c:v>
                </c:pt>
              </c:numCache>
            </c:numRef>
          </c:val>
          <c:extLst>
            <c:ext xmlns:c16="http://schemas.microsoft.com/office/drawing/2014/chart" uri="{C3380CC4-5D6E-409C-BE32-E72D297353CC}">
              <c16:uniqueId val="{00000000-BA14-41C5-92CB-2051CBBD5F83}"/>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Sheet1!$A$2:$A$5</c:f>
              <c:strCache>
                <c:ptCount val="4"/>
                <c:pt idx="0">
                  <c:v>Report Update &amp; Redesign</c:v>
                </c:pt>
                <c:pt idx="1">
                  <c:v>System Synchronization</c:v>
                </c:pt>
                <c:pt idx="2">
                  <c:v>Payment System - Patient</c:v>
                </c:pt>
                <c:pt idx="3">
                  <c:v>Payment System - Manager</c:v>
                </c:pt>
              </c:strCache>
            </c:strRef>
          </c:cat>
          <c:val>
            <c:numRef>
              <c:f>Sheet1!$D$2:$D$5</c:f>
              <c:numCache>
                <c:formatCode>General</c:formatCode>
                <c:ptCount val="4"/>
                <c:pt idx="0">
                  <c:v>14</c:v>
                </c:pt>
                <c:pt idx="1">
                  <c:v>14</c:v>
                </c:pt>
                <c:pt idx="2">
                  <c:v>14</c:v>
                </c:pt>
                <c:pt idx="3">
                  <c:v>3</c:v>
                </c:pt>
              </c:numCache>
            </c:numRef>
          </c:val>
          <c:extLst>
            <c:ext xmlns:c16="http://schemas.microsoft.com/office/drawing/2014/chart" uri="{C3380CC4-5D6E-409C-BE32-E72D297353CC}">
              <c16:uniqueId val="{00000001-BA14-41C5-92CB-2051CBBD5F83}"/>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43"/>
          <c:min val="44528"/>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Sheet1!$B$2:$B$6</c:f>
              <c:numCache>
                <c:formatCode>d/m;@</c:formatCode>
                <c:ptCount val="5"/>
                <c:pt idx="0">
                  <c:v>44542</c:v>
                </c:pt>
                <c:pt idx="1">
                  <c:v>44549</c:v>
                </c:pt>
                <c:pt idx="2">
                  <c:v>44551</c:v>
                </c:pt>
                <c:pt idx="3">
                  <c:v>44553</c:v>
                </c:pt>
                <c:pt idx="4">
                  <c:v>44554</c:v>
                </c:pt>
              </c:numCache>
            </c:numRef>
          </c:val>
          <c:extLst>
            <c:ext xmlns:c16="http://schemas.microsoft.com/office/drawing/2014/chart" uri="{C3380CC4-5D6E-409C-BE32-E72D297353CC}">
              <c16:uniqueId val="{00000000-8AC1-4870-9222-AE29EEC18D77}"/>
            </c:ext>
          </c:extLst>
        </c:ser>
        <c:ser>
          <c:idx val="2"/>
          <c:order val="1"/>
          <c:tx>
            <c:strRef>
              <c:f>Sheet1!$D$1</c:f>
              <c:strCache>
                <c:ptCount val="1"/>
                <c:pt idx="0">
                  <c:v>Duration</c:v>
                </c:pt>
              </c:strCache>
            </c:strRef>
          </c:tx>
          <c:spPr>
            <a:solidFill>
              <a:schemeClr val="accent3">
                <a:tint val="100000"/>
                <a:shade val="100000"/>
                <a:satMod val="100000"/>
              </a:schemeClr>
            </a:solidFill>
            <a:ln>
              <a:noFill/>
            </a:ln>
            <a:effectLst/>
          </c:spPr>
          <c:invertIfNegative val="0"/>
          <c:cat>
            <c:strRef>
              <c:f>Sheet1!$A$2:$A$6</c:f>
              <c:strCache>
                <c:ptCount val="5"/>
                <c:pt idx="0">
                  <c:v>Meeting Preparation</c:v>
                </c:pt>
                <c:pt idx="1">
                  <c:v>Report Update &amp; Redesign</c:v>
                </c:pt>
                <c:pt idx="2">
                  <c:v>System Testing</c:v>
                </c:pt>
                <c:pt idx="3">
                  <c:v>Component Testing</c:v>
                </c:pt>
                <c:pt idx="4">
                  <c:v>Data Transfer via Network</c:v>
                </c:pt>
              </c:strCache>
            </c:strRef>
          </c:cat>
          <c:val>
            <c:numRef>
              <c:f>Sheet1!$D$2:$D$6</c:f>
              <c:numCache>
                <c:formatCode>General</c:formatCode>
                <c:ptCount val="5"/>
                <c:pt idx="0">
                  <c:v>7</c:v>
                </c:pt>
                <c:pt idx="1">
                  <c:v>2</c:v>
                </c:pt>
                <c:pt idx="2">
                  <c:v>3</c:v>
                </c:pt>
                <c:pt idx="3">
                  <c:v>3</c:v>
                </c:pt>
                <c:pt idx="4">
                  <c:v>2</c:v>
                </c:pt>
              </c:numCache>
            </c:numRef>
          </c:val>
          <c:extLst>
            <c:ext xmlns:c16="http://schemas.microsoft.com/office/drawing/2014/chart" uri="{C3380CC4-5D6E-409C-BE32-E72D297353CC}">
              <c16:uniqueId val="{00000001-8AC1-4870-9222-AE29EEC18D77}"/>
            </c:ext>
          </c:extLst>
        </c:ser>
        <c:dLbls>
          <c:showLegendKey val="0"/>
          <c:showVal val="0"/>
          <c:showCatName val="0"/>
          <c:showSerName val="0"/>
          <c:showPercent val="0"/>
          <c:showBubbleSize val="0"/>
        </c:dLbls>
        <c:gapWidth val="120"/>
        <c:overlap val="100"/>
        <c:axId val="582121072"/>
        <c:axId val="582126480"/>
      </c:barChart>
      <c:catAx>
        <c:axId val="582121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6480"/>
        <c:crosses val="autoZero"/>
        <c:auto val="1"/>
        <c:lblAlgn val="ctr"/>
        <c:lblOffset val="100"/>
        <c:noMultiLvlLbl val="0"/>
      </c:catAx>
      <c:valAx>
        <c:axId val="582126480"/>
        <c:scaling>
          <c:orientation val="minMax"/>
          <c:max val="44557"/>
          <c:min val="44542"/>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21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A80737A8A64275B1C8383AFAEDBA90"/>
        <w:category>
          <w:name w:val="General"/>
          <w:gallery w:val="placeholder"/>
        </w:category>
        <w:types>
          <w:type w:val="bbPlcHdr"/>
        </w:types>
        <w:behaviors>
          <w:behavior w:val="content"/>
        </w:behaviors>
        <w:guid w:val="{8BAF77E8-057C-4D4C-90B2-45850E7C99D5}"/>
      </w:docPartPr>
      <w:docPartBody>
        <w:p w:rsidR="00CD1A7E" w:rsidRDefault="00D313BF">
          <w:pPr>
            <w:pStyle w:val="3CA80737A8A64275B1C8383AFAEDBA90"/>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19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senal">
    <w:panose1 w:val="00000500000000000000"/>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uprum">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BF"/>
    <w:rsid w:val="00140880"/>
    <w:rsid w:val="00153DB4"/>
    <w:rsid w:val="001E731F"/>
    <w:rsid w:val="00223AF6"/>
    <w:rsid w:val="002C265E"/>
    <w:rsid w:val="00306D83"/>
    <w:rsid w:val="003F60B1"/>
    <w:rsid w:val="00404047"/>
    <w:rsid w:val="0048451A"/>
    <w:rsid w:val="008E703F"/>
    <w:rsid w:val="009F539F"/>
    <w:rsid w:val="00CD1A7E"/>
    <w:rsid w:val="00D313BF"/>
    <w:rsid w:val="00DD7050"/>
    <w:rsid w:val="00E86EAA"/>
    <w:rsid w:val="00F23DB5"/>
    <w:rsid w:val="00F43ED4"/>
    <w:rsid w:val="00F73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3CA80737A8A64275B1C8383AFAEDBA90">
    <w:name w:val="3CA80737A8A64275B1C8383AFAEDBA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4">
      <a:dk1>
        <a:srgbClr val="1E1A18"/>
      </a:dk1>
      <a:lt1>
        <a:srgbClr val="FFFFFF"/>
      </a:lt1>
      <a:dk2>
        <a:srgbClr val="891919"/>
      </a:dk2>
      <a:lt2>
        <a:srgbClr val="E7E6E6"/>
      </a:lt2>
      <a:accent1>
        <a:srgbClr val="F28916"/>
      </a:accent1>
      <a:accent2>
        <a:srgbClr val="F7500D"/>
      </a:accent2>
      <a:accent3>
        <a:srgbClr val="DC5C22"/>
      </a:accent3>
      <a:accent4>
        <a:srgbClr val="F9A637"/>
      </a:accent4>
      <a:accent5>
        <a:srgbClr val="FFD49B"/>
      </a:accent5>
      <a:accent6>
        <a:srgbClr val="C76819"/>
      </a:accent6>
      <a:hlink>
        <a:srgbClr val="42E6C3"/>
      </a:hlink>
      <a:folHlink>
        <a:srgbClr val="2FA3A3"/>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F4CD4-F604-4467-879A-D1C1B075D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874</TotalTime>
  <Pages>15</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gulugulu</dc:creator>
  <cp:keywords/>
  <cp:lastModifiedBy>TRẦN THANH TÙNG</cp:lastModifiedBy>
  <cp:revision>56</cp:revision>
  <cp:lastPrinted>2006-08-01T17:47:00Z</cp:lastPrinted>
  <dcterms:created xsi:type="dcterms:W3CDTF">2021-07-19T14:13:00Z</dcterms:created>
  <dcterms:modified xsi:type="dcterms:W3CDTF">2021-11-12T13:26:00Z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